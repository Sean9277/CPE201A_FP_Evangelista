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5D904" w14:textId="77777777" w:rsidR="00861FE0" w:rsidRPr="00EC0649" w:rsidRDefault="00000000" w:rsidP="00861FE0">
      <w:pPr>
        <w:pStyle w:val="Title"/>
        <w:rPr>
          <w:color w:val="000000" w:themeColor="text1"/>
        </w:rPr>
      </w:pPr>
      <w:sdt>
        <w:sdtPr>
          <w:rPr>
            <w:noProof/>
            <w:color w:val="000000" w:themeColor="text1"/>
          </w:rPr>
          <w:alias w:val="Title"/>
          <w:tag w:val=""/>
          <w:id w:val="-761913002"/>
          <w:placeholder>
            <w:docPart w:val="50EAF3449AD74A20B599F43961C9177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861FE0" w:rsidRPr="00EC0649">
            <w:rPr>
              <w:noProof/>
              <w:color w:val="000000" w:themeColor="text1"/>
            </w:rPr>
            <w:t>Lab - Research a Hardware Upgrade</w:t>
          </w:r>
        </w:sdtContent>
      </w:sdt>
    </w:p>
    <w:p w14:paraId="093349DF" w14:textId="77777777" w:rsidR="00861FE0" w:rsidRPr="00EC0649" w:rsidRDefault="00861FE0" w:rsidP="00861FE0">
      <w:pPr>
        <w:pStyle w:val="Heading1"/>
        <w:numPr>
          <w:ilvl w:val="0"/>
          <w:numId w:val="3"/>
        </w:numPr>
        <w:rPr>
          <w:color w:val="000000" w:themeColor="text1"/>
        </w:rPr>
      </w:pPr>
      <w:r w:rsidRPr="00EC0649">
        <w:rPr>
          <w:color w:val="000000" w:themeColor="text1"/>
        </w:rPr>
        <w:t>Introduction</w:t>
      </w:r>
    </w:p>
    <w:p w14:paraId="0FA59435" w14:textId="77777777" w:rsidR="00861FE0" w:rsidRPr="00EC0649" w:rsidRDefault="00861FE0" w:rsidP="00861FE0">
      <w:pPr>
        <w:pStyle w:val="BodyTextL25"/>
        <w:rPr>
          <w:color w:val="000000" w:themeColor="text1"/>
        </w:rPr>
      </w:pPr>
      <w:r w:rsidRPr="00EC0649">
        <w:rPr>
          <w:color w:val="000000" w:themeColor="text1"/>
        </w:rPr>
        <w:t>Use the Internet, a newspaper, or a local store to gather information about hardware components. Your customer’s computer currently has one module of 2 GB of RAM, a 500 GB hard disk drive, and a PCIe video adapter card with 256 MB of RAM. Your customer wants to be able to play advanced video games.</w:t>
      </w:r>
    </w:p>
    <w:p w14:paraId="5E335E77" w14:textId="77777777" w:rsidR="00861FE0" w:rsidRPr="00EC0649" w:rsidRDefault="00861FE0" w:rsidP="00861FE0">
      <w:pPr>
        <w:pStyle w:val="Heading1"/>
        <w:numPr>
          <w:ilvl w:val="0"/>
          <w:numId w:val="3"/>
        </w:numPr>
        <w:rPr>
          <w:noProof/>
          <w:color w:val="000000" w:themeColor="text1"/>
        </w:rPr>
      </w:pPr>
      <w:r w:rsidRPr="00EC0649">
        <w:rPr>
          <w:noProof/>
          <w:color w:val="000000" w:themeColor="text1"/>
        </w:rPr>
        <w:t>Instructions</w:t>
      </w:r>
    </w:p>
    <w:p w14:paraId="73BBD152" w14:textId="77777777" w:rsidR="00EC4B6E" w:rsidRPr="00EC0649" w:rsidRDefault="00861FE0" w:rsidP="00C4157B">
      <w:pPr>
        <w:pStyle w:val="Heading2"/>
        <w:rPr>
          <w:noProof/>
          <w:color w:val="000000" w:themeColor="text1"/>
        </w:rPr>
      </w:pPr>
      <w:r w:rsidRPr="00EC0649">
        <w:rPr>
          <w:noProof/>
          <w:color w:val="000000" w:themeColor="text1"/>
        </w:rPr>
        <w:t>Research memory options.</w:t>
      </w:r>
    </w:p>
    <w:p w14:paraId="075A2BAE" w14:textId="77777777" w:rsidR="00861FE0" w:rsidRPr="00EC0649" w:rsidRDefault="00861FE0" w:rsidP="00861FE0">
      <w:pPr>
        <w:pStyle w:val="BodyTextL25"/>
        <w:keepNext/>
        <w:rPr>
          <w:noProof/>
          <w:color w:val="000000" w:themeColor="text1"/>
        </w:rPr>
      </w:pPr>
      <w:r w:rsidRPr="00EC0649">
        <w:rPr>
          <w:noProof/>
          <w:color w:val="000000" w:themeColor="text1"/>
        </w:rPr>
        <w:t xml:space="preserve">Shop around, and in the table below list the </w:t>
      </w:r>
      <w:r w:rsidRPr="00EC0649">
        <w:rPr>
          <w:color w:val="000000" w:themeColor="text1"/>
        </w:rPr>
        <w:t>brand, model number,</w:t>
      </w:r>
      <w:r w:rsidRPr="00EC0649">
        <w:rPr>
          <w:noProof/>
          <w:color w:val="000000" w:themeColor="text1"/>
        </w:rPr>
        <w:t xml:space="preserve"> features, and cost for two different 8 GB modules of DDR3.</w:t>
      </w:r>
    </w:p>
    <w:tbl>
      <w:tblPr>
        <w:tblStyle w:val="LabTableStyle"/>
        <w:tblW w:w="0" w:type="auto"/>
        <w:tblLook w:val="04A0" w:firstRow="1" w:lastRow="0" w:firstColumn="1" w:lastColumn="0" w:noHBand="0" w:noVBand="1"/>
        <w:tblCaption w:val="Research memory options table"/>
        <w:tblDescription w:val="This table is where you can list information about 2 different 8 GB modules of DDR3. Type your answers in the cells listed as &quot;blank&quot;."/>
      </w:tblPr>
      <w:tblGrid>
        <w:gridCol w:w="4550"/>
        <w:gridCol w:w="4263"/>
        <w:gridCol w:w="1261"/>
      </w:tblGrid>
      <w:tr w:rsidR="00EC0649" w:rsidRPr="00EC0649" w14:paraId="32FC5D59" w14:textId="77777777" w:rsidTr="008C54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68" w:type="dxa"/>
          </w:tcPr>
          <w:p w14:paraId="294A737A" w14:textId="77777777" w:rsidR="00861FE0" w:rsidRPr="00EC0649" w:rsidRDefault="00861FE0" w:rsidP="00283585">
            <w:pPr>
              <w:pStyle w:val="TableHeading"/>
              <w:rPr>
                <w:color w:val="000000" w:themeColor="text1"/>
              </w:rPr>
            </w:pPr>
            <w:r w:rsidRPr="00EC0649">
              <w:rPr>
                <w:color w:val="000000" w:themeColor="text1"/>
              </w:rPr>
              <w:t>Brand and Model Number</w:t>
            </w:r>
          </w:p>
        </w:tc>
        <w:tc>
          <w:tcPr>
            <w:tcW w:w="4331" w:type="dxa"/>
          </w:tcPr>
          <w:p w14:paraId="283CCAD1" w14:textId="77777777" w:rsidR="00861FE0" w:rsidRPr="00EC0649" w:rsidRDefault="00861FE0" w:rsidP="00283585">
            <w:pPr>
              <w:pStyle w:val="TableHeading"/>
              <w:rPr>
                <w:color w:val="000000" w:themeColor="text1"/>
              </w:rPr>
            </w:pPr>
            <w:r w:rsidRPr="00EC0649">
              <w:rPr>
                <w:color w:val="000000" w:themeColor="text1"/>
              </w:rPr>
              <w:t>Features</w:t>
            </w:r>
          </w:p>
        </w:tc>
        <w:tc>
          <w:tcPr>
            <w:tcW w:w="1261" w:type="dxa"/>
          </w:tcPr>
          <w:p w14:paraId="3F3D6FF2" w14:textId="77777777" w:rsidR="00861FE0" w:rsidRPr="00EC0649" w:rsidRDefault="00861FE0" w:rsidP="00283585">
            <w:pPr>
              <w:pStyle w:val="TableHeading"/>
              <w:rPr>
                <w:color w:val="000000" w:themeColor="text1"/>
              </w:rPr>
            </w:pPr>
            <w:r w:rsidRPr="00EC0649">
              <w:rPr>
                <w:color w:val="000000" w:themeColor="text1"/>
              </w:rPr>
              <w:t>Cost</w:t>
            </w:r>
          </w:p>
        </w:tc>
      </w:tr>
      <w:tr w:rsidR="00EC0649" w:rsidRPr="00EC0649" w14:paraId="2DB01EB2" w14:textId="77777777" w:rsidTr="008C54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68" w:type="dxa"/>
            <w:shd w:val="clear" w:color="auto" w:fill="auto"/>
          </w:tcPr>
          <w:p w14:paraId="2796E1A8" w14:textId="489086D2" w:rsidR="00EC0649" w:rsidRPr="00EC0649" w:rsidRDefault="00EC0649" w:rsidP="007E1CDD">
            <w:pPr>
              <w:pStyle w:val="ConfigWindow"/>
              <w:jc w:val="left"/>
              <w:rPr>
                <w:i w:val="0"/>
                <w:iCs/>
                <w:color w:val="000000" w:themeColor="text1"/>
              </w:rPr>
            </w:pPr>
            <w:r w:rsidRPr="00EC0649">
              <w:rPr>
                <w:i w:val="0"/>
                <w:iCs/>
                <w:color w:val="000000" w:themeColor="text1"/>
              </w:rPr>
              <w:t xml:space="preserve">Brand; </w:t>
            </w:r>
            <w:r w:rsidR="005C4D0B" w:rsidRPr="00EC0649">
              <w:rPr>
                <w:i w:val="0"/>
                <w:iCs/>
                <w:color w:val="000000" w:themeColor="text1"/>
              </w:rPr>
              <w:t>Kingston / Acer SODIMM</w:t>
            </w:r>
            <w:r w:rsidR="005C4D0B" w:rsidRPr="00EC0649">
              <w:rPr>
                <w:i w:val="0"/>
                <w:iCs/>
                <w:color w:val="000000" w:themeColor="text1"/>
              </w:rPr>
              <w:t xml:space="preserve">    </w:t>
            </w:r>
          </w:p>
          <w:p w14:paraId="1695EF49" w14:textId="5BC9C7F2" w:rsidR="007E1CDD" w:rsidRPr="00EC0649" w:rsidRDefault="00EC0649" w:rsidP="007E1CDD">
            <w:pPr>
              <w:pStyle w:val="ConfigWindow"/>
              <w:jc w:val="left"/>
              <w:rPr>
                <w:color w:val="000000" w:themeColor="text1"/>
              </w:rPr>
            </w:pPr>
            <w:r w:rsidRPr="00EC0649">
              <w:rPr>
                <w:i w:val="0"/>
                <w:iCs/>
                <w:color w:val="000000" w:themeColor="text1"/>
              </w:rPr>
              <w:t>model:</w:t>
            </w:r>
            <w:r w:rsidR="005C4D0B" w:rsidRPr="00EC0649">
              <w:rPr>
                <w:i w:val="0"/>
                <w:iCs/>
                <w:color w:val="000000" w:themeColor="text1"/>
              </w:rPr>
              <w:t xml:space="preserve">  </w:t>
            </w:r>
            <w:r w:rsidR="005C4D0B" w:rsidRPr="00EC0649">
              <w:rPr>
                <w:i w:val="0"/>
                <w:iCs/>
                <w:color w:val="000000" w:themeColor="text1"/>
              </w:rPr>
              <w:t>SD200</w:t>
            </w:r>
          </w:p>
        </w:tc>
        <w:tc>
          <w:tcPr>
            <w:tcW w:w="4331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1"/>
              <w:gridCol w:w="2192"/>
            </w:tblGrid>
            <w:tr w:rsidR="00EC0649" w:rsidRPr="005C4D0B" w14:paraId="4703DE01" w14:textId="77777777" w:rsidTr="005C4D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AC519C" w14:textId="4B1759EF" w:rsidR="005C4D0B" w:rsidRPr="005C4D0B" w:rsidRDefault="005C4D0B" w:rsidP="005C4D0B">
                  <w:pPr>
                    <w:spacing w:before="0" w:after="0" w:line="240" w:lineRule="auto"/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val="en-PH" w:eastAsia="en-PH"/>
                    </w:rPr>
                  </w:pPr>
                  <w:r w:rsidRPr="005C4D0B"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val="en-PH" w:eastAsia="en-PH"/>
                    </w:rPr>
                    <w:t>DDR Variant</w:t>
                  </w:r>
                  <w:r w:rsidR="00EC0649" w:rsidRPr="00EC0649"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val="en-PH" w:eastAsia="en-PH"/>
                    </w:rPr>
                    <w:t>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C3A7AA" w14:textId="77777777" w:rsidR="005C4D0B" w:rsidRPr="005C4D0B" w:rsidRDefault="005C4D0B" w:rsidP="005C4D0B">
                  <w:pPr>
                    <w:spacing w:before="0" w:after="0" w:line="240" w:lineRule="auto"/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val="en-PH" w:eastAsia="en-PH"/>
                    </w:rPr>
                  </w:pPr>
                  <w:r w:rsidRPr="005C4D0B"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val="en-PH" w:eastAsia="en-PH"/>
                    </w:rPr>
                    <w:t>DDR5</w:t>
                  </w:r>
                </w:p>
              </w:tc>
            </w:tr>
            <w:tr w:rsidR="00EC0649" w:rsidRPr="005C4D0B" w14:paraId="41977489" w14:textId="77777777" w:rsidTr="005C4D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689D82" w14:textId="59E2020F" w:rsidR="005C4D0B" w:rsidRPr="005C4D0B" w:rsidRDefault="005C4D0B" w:rsidP="005C4D0B">
                  <w:pPr>
                    <w:spacing w:before="0" w:after="0" w:line="240" w:lineRule="auto"/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val="en-PH" w:eastAsia="en-PH"/>
                    </w:rPr>
                  </w:pPr>
                  <w:r w:rsidRPr="005C4D0B"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val="en-PH" w:eastAsia="en-PH"/>
                    </w:rPr>
                    <w:t>RAM Memory</w:t>
                  </w:r>
                  <w:r w:rsidR="00EC0649" w:rsidRPr="00EC0649"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val="en-PH" w:eastAsia="en-PH"/>
                    </w:rPr>
                    <w:t>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6F7991" w14:textId="77777777" w:rsidR="005C4D0B" w:rsidRPr="005C4D0B" w:rsidRDefault="005C4D0B" w:rsidP="005C4D0B">
                  <w:pPr>
                    <w:spacing w:before="0" w:after="0" w:line="240" w:lineRule="auto"/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val="en-PH" w:eastAsia="en-PH"/>
                    </w:rPr>
                  </w:pPr>
                  <w:r w:rsidRPr="005C4D0B"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val="en-PH" w:eastAsia="en-PH"/>
                    </w:rPr>
                    <w:t>16 GB</w:t>
                  </w:r>
                </w:p>
              </w:tc>
            </w:tr>
            <w:tr w:rsidR="00EC0649" w:rsidRPr="005C4D0B" w14:paraId="6DE65267" w14:textId="77777777" w:rsidTr="005C4D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5E82D5" w14:textId="05278BA7" w:rsidR="005C4D0B" w:rsidRPr="005C4D0B" w:rsidRDefault="005C4D0B" w:rsidP="005C4D0B">
                  <w:pPr>
                    <w:spacing w:before="0" w:after="0" w:line="240" w:lineRule="auto"/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val="en-PH" w:eastAsia="en-PH"/>
                    </w:rPr>
                  </w:pPr>
                  <w:r w:rsidRPr="005C4D0B"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val="en-PH" w:eastAsia="en-PH"/>
                    </w:rPr>
                    <w:t>Connectivity Speed</w:t>
                  </w:r>
                  <w:r w:rsidR="00EC0649" w:rsidRPr="00EC0649"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val="en-PH" w:eastAsia="en-PH"/>
                    </w:rPr>
                    <w:t>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CE2821" w14:textId="77777777" w:rsidR="005C4D0B" w:rsidRPr="005C4D0B" w:rsidRDefault="005C4D0B" w:rsidP="005C4D0B">
                  <w:pPr>
                    <w:spacing w:before="0" w:after="0" w:line="240" w:lineRule="auto"/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val="en-PH" w:eastAsia="en-PH"/>
                    </w:rPr>
                  </w:pPr>
                  <w:r w:rsidRPr="005C4D0B"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val="en-PH" w:eastAsia="en-PH"/>
                    </w:rPr>
                    <w:t>4800 MHz and 5600 MHz</w:t>
                  </w:r>
                </w:p>
              </w:tc>
            </w:tr>
          </w:tbl>
          <w:p w14:paraId="11096FBB" w14:textId="5B572827" w:rsidR="00861FE0" w:rsidRPr="00EC0649" w:rsidRDefault="00861FE0" w:rsidP="007E1CDD">
            <w:pPr>
              <w:pStyle w:val="ConfigWindow"/>
              <w:jc w:val="left"/>
              <w:rPr>
                <w:color w:val="000000" w:themeColor="text1"/>
              </w:rPr>
            </w:pPr>
          </w:p>
        </w:tc>
        <w:tc>
          <w:tcPr>
            <w:tcW w:w="1261" w:type="dxa"/>
            <w:shd w:val="clear" w:color="auto" w:fill="auto"/>
          </w:tcPr>
          <w:p w14:paraId="321012DB" w14:textId="712DB8AE" w:rsidR="00861FE0" w:rsidRPr="00EC0649" w:rsidRDefault="005C4D0B" w:rsidP="007E1CDD">
            <w:pPr>
              <w:pStyle w:val="ConfigWindow"/>
              <w:jc w:val="left"/>
              <w:rPr>
                <w:color w:val="000000" w:themeColor="text1"/>
              </w:rPr>
            </w:pPr>
            <w:r w:rsidRPr="00EC0649">
              <w:rPr>
                <w:color w:val="000000" w:themeColor="text1"/>
              </w:rPr>
              <w:t>₱16,000.00</w:t>
            </w:r>
          </w:p>
        </w:tc>
      </w:tr>
      <w:tr w:rsidR="00EC0649" w:rsidRPr="00EC0649" w14:paraId="6A0D082A" w14:textId="77777777" w:rsidTr="008C54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68" w:type="dxa"/>
            <w:shd w:val="clear" w:color="auto" w:fill="auto"/>
          </w:tcPr>
          <w:p w14:paraId="6A14CD17" w14:textId="77777777" w:rsidR="00EC0649" w:rsidRPr="00EC0649" w:rsidRDefault="00EC0649" w:rsidP="007E1CDD">
            <w:pPr>
              <w:pStyle w:val="ConfigWindow"/>
              <w:jc w:val="left"/>
              <w:rPr>
                <w:i w:val="0"/>
                <w:iCs/>
                <w:color w:val="000000" w:themeColor="text1"/>
              </w:rPr>
            </w:pPr>
            <w:r w:rsidRPr="00EC0649">
              <w:rPr>
                <w:i w:val="0"/>
                <w:iCs/>
                <w:color w:val="000000" w:themeColor="text1"/>
              </w:rPr>
              <w:t xml:space="preserve">Brand: </w:t>
            </w:r>
            <w:r w:rsidR="005C4D0B" w:rsidRPr="00EC0649">
              <w:rPr>
                <w:i w:val="0"/>
                <w:iCs/>
                <w:color w:val="000000" w:themeColor="text1"/>
              </w:rPr>
              <w:t>ADATA</w:t>
            </w:r>
          </w:p>
          <w:p w14:paraId="589662E9" w14:textId="791D4579" w:rsidR="00EC0649" w:rsidRPr="00EC0649" w:rsidRDefault="00EC0649" w:rsidP="00EC0649">
            <w:pPr>
              <w:pStyle w:val="ConfigWindow"/>
              <w:jc w:val="left"/>
              <w:rPr>
                <w:i w:val="0"/>
                <w:iCs/>
                <w:color w:val="000000" w:themeColor="text1"/>
              </w:rPr>
            </w:pPr>
            <w:r w:rsidRPr="00EC0649">
              <w:rPr>
                <w:i w:val="0"/>
                <w:iCs/>
                <w:color w:val="000000" w:themeColor="text1"/>
              </w:rPr>
              <w:t xml:space="preserve">model: </w:t>
            </w:r>
            <w:r w:rsidRPr="00EC0649">
              <w:rPr>
                <w:i w:val="0"/>
                <w:iCs/>
                <w:color w:val="000000" w:themeColor="text1"/>
              </w:rPr>
              <w:t>AD-AD4U32008G22-SGN</w:t>
            </w:r>
          </w:p>
        </w:tc>
        <w:tc>
          <w:tcPr>
            <w:tcW w:w="4331" w:type="dxa"/>
            <w:shd w:val="clear" w:color="auto" w:fill="auto"/>
          </w:tcPr>
          <w:p w14:paraId="200B9ADB" w14:textId="77777777" w:rsidR="00EC0649" w:rsidRDefault="00EC0649" w:rsidP="007E1CDD">
            <w:pPr>
              <w:pStyle w:val="ConfigWindow"/>
              <w:jc w:val="left"/>
              <w:rPr>
                <w:i w:val="0"/>
                <w:iCs/>
                <w:color w:val="000000" w:themeColor="text1"/>
              </w:rPr>
            </w:pPr>
            <w:r w:rsidRPr="00EC0649">
              <w:rPr>
                <w:i w:val="0"/>
                <w:iCs/>
                <w:color w:val="000000" w:themeColor="text1"/>
              </w:rPr>
              <w:t>Memory Type:</w:t>
            </w:r>
            <w:r>
              <w:rPr>
                <w:i w:val="0"/>
                <w:iCs/>
                <w:color w:val="000000" w:themeColor="text1"/>
              </w:rPr>
              <w:t xml:space="preserve">       </w:t>
            </w:r>
            <w:r w:rsidRPr="00EC0649">
              <w:rPr>
                <w:i w:val="0"/>
                <w:iCs/>
                <w:color w:val="000000" w:themeColor="text1"/>
              </w:rPr>
              <w:t>DDR4</w:t>
            </w:r>
            <w:r>
              <w:rPr>
                <w:i w:val="0"/>
                <w:iCs/>
                <w:color w:val="000000" w:themeColor="text1"/>
              </w:rPr>
              <w:t xml:space="preserve">   </w:t>
            </w:r>
          </w:p>
          <w:p w14:paraId="60445000" w14:textId="74B51B04" w:rsidR="00861FE0" w:rsidRDefault="00EC0649" w:rsidP="007E1CDD">
            <w:pPr>
              <w:pStyle w:val="ConfigWindow"/>
              <w:jc w:val="left"/>
              <w:rPr>
                <w:i w:val="0"/>
                <w:iCs/>
                <w:color w:val="000000" w:themeColor="text1"/>
              </w:rPr>
            </w:pPr>
            <w:r w:rsidRPr="00EC0649">
              <w:rPr>
                <w:i w:val="0"/>
                <w:iCs/>
                <w:color w:val="000000" w:themeColor="text1"/>
              </w:rPr>
              <w:t>Capacity:</w:t>
            </w:r>
            <w:r>
              <w:rPr>
                <w:i w:val="0"/>
                <w:iCs/>
                <w:color w:val="000000" w:themeColor="text1"/>
              </w:rPr>
              <w:t xml:space="preserve">               8GB</w:t>
            </w:r>
          </w:p>
          <w:p w14:paraId="6FC58896" w14:textId="6DDE26EA" w:rsidR="00EC0649" w:rsidRPr="00EC0649" w:rsidRDefault="00EC0649" w:rsidP="00EC0649">
            <w:pPr>
              <w:pStyle w:val="BodyTextL25"/>
              <w:ind w:left="0"/>
              <w:jc w:val="left"/>
            </w:pPr>
            <w:r>
              <w:t>Speed:                  3200MHz</w:t>
            </w:r>
          </w:p>
          <w:p w14:paraId="1C5D7317" w14:textId="764D789D" w:rsidR="00EC0649" w:rsidRPr="00EC0649" w:rsidRDefault="00EC0649" w:rsidP="00EC0649">
            <w:pPr>
              <w:pStyle w:val="BodyTextL25"/>
            </w:pPr>
          </w:p>
        </w:tc>
        <w:tc>
          <w:tcPr>
            <w:tcW w:w="1261" w:type="dxa"/>
            <w:shd w:val="clear" w:color="auto" w:fill="auto"/>
          </w:tcPr>
          <w:p w14:paraId="48150927" w14:textId="4D9D8010" w:rsidR="00861FE0" w:rsidRPr="00EC0649" w:rsidRDefault="00EC0649" w:rsidP="007E1CDD">
            <w:pPr>
              <w:pStyle w:val="ConfigWindow"/>
              <w:jc w:val="left"/>
              <w:rPr>
                <w:color w:val="000000" w:themeColor="text1"/>
              </w:rPr>
            </w:pPr>
            <w:r w:rsidRPr="00EC0649">
              <w:rPr>
                <w:color w:val="000000" w:themeColor="text1"/>
              </w:rPr>
              <w:t>₱5,421.00</w:t>
            </w:r>
          </w:p>
        </w:tc>
      </w:tr>
    </w:tbl>
    <w:p w14:paraId="10FF1BC9" w14:textId="77777777" w:rsidR="008C54DE" w:rsidRPr="00EC0649" w:rsidRDefault="008C54DE" w:rsidP="00E222D2">
      <w:pPr>
        <w:pStyle w:val="Heading3"/>
        <w:rPr>
          <w:noProof/>
          <w:color w:val="000000" w:themeColor="text1"/>
        </w:rPr>
      </w:pPr>
      <w:r w:rsidRPr="00EC0649">
        <w:rPr>
          <w:noProof/>
          <w:color w:val="000000" w:themeColor="text1"/>
        </w:rPr>
        <w:t>Question:</w:t>
      </w:r>
    </w:p>
    <w:p w14:paraId="25D9B068" w14:textId="77777777" w:rsidR="00861FE0" w:rsidRPr="00EC0649" w:rsidRDefault="00861FE0" w:rsidP="008C54DE">
      <w:pPr>
        <w:pStyle w:val="BodyTextL25"/>
        <w:keepNext/>
        <w:rPr>
          <w:noProof/>
          <w:color w:val="000000" w:themeColor="text1"/>
        </w:rPr>
      </w:pPr>
      <w:r w:rsidRPr="00EC0649">
        <w:rPr>
          <w:noProof/>
          <w:color w:val="000000" w:themeColor="text1"/>
        </w:rPr>
        <w:t>Based on your research, which RAM would you select? Be prepared to discuss your decisions regarding the RAM you select.</w:t>
      </w:r>
    </w:p>
    <w:p w14:paraId="2B515D13" w14:textId="4FB5C770" w:rsidR="00861FE0" w:rsidRPr="00EC0649" w:rsidRDefault="008C54DE" w:rsidP="008C54DE">
      <w:pPr>
        <w:pStyle w:val="AnswerLineL25"/>
        <w:rPr>
          <w:noProof/>
          <w:color w:val="000000" w:themeColor="text1"/>
        </w:rPr>
      </w:pPr>
      <w:r w:rsidRPr="00EC0649">
        <w:rPr>
          <w:noProof/>
          <w:color w:val="000000" w:themeColor="text1"/>
        </w:rPr>
        <w:t>Type your answers here.</w:t>
      </w:r>
      <w:r w:rsidR="008C2CC9">
        <w:rPr>
          <w:noProof/>
          <w:color w:val="000000" w:themeColor="text1"/>
        </w:rPr>
        <w:t xml:space="preserve"> I will sellect the kingston / Acer SODIMM because it han more gigabyte and connectivity speed id more </w:t>
      </w:r>
    </w:p>
    <w:p w14:paraId="6B6C6CD4" w14:textId="77777777" w:rsidR="00861FE0" w:rsidRPr="00EC0649" w:rsidRDefault="00861FE0" w:rsidP="00E222D2">
      <w:pPr>
        <w:pStyle w:val="Heading2"/>
        <w:rPr>
          <w:noProof/>
          <w:color w:val="000000" w:themeColor="text1"/>
        </w:rPr>
      </w:pPr>
      <w:r w:rsidRPr="00EC0649">
        <w:rPr>
          <w:noProof/>
          <w:color w:val="000000" w:themeColor="text1"/>
        </w:rPr>
        <w:t>Research hard disk drive options.</w:t>
      </w:r>
    </w:p>
    <w:p w14:paraId="3997F36F" w14:textId="77777777" w:rsidR="00861FE0" w:rsidRPr="00EC0649" w:rsidRDefault="00861FE0" w:rsidP="00861FE0">
      <w:pPr>
        <w:pStyle w:val="BodyTextL25"/>
        <w:keepNext/>
        <w:rPr>
          <w:noProof/>
          <w:color w:val="000000" w:themeColor="text1"/>
        </w:rPr>
      </w:pPr>
      <w:r w:rsidRPr="00EC0649">
        <w:rPr>
          <w:noProof/>
          <w:color w:val="000000" w:themeColor="text1"/>
        </w:rPr>
        <w:t xml:space="preserve">Shop around, and in the table below list the </w:t>
      </w:r>
      <w:r w:rsidRPr="00EC0649">
        <w:rPr>
          <w:color w:val="000000" w:themeColor="text1"/>
        </w:rPr>
        <w:t>brand, model number,</w:t>
      </w:r>
      <w:r w:rsidRPr="00EC0649">
        <w:rPr>
          <w:noProof/>
          <w:color w:val="000000" w:themeColor="text1"/>
        </w:rPr>
        <w:t xml:space="preserve"> features, and cost for a 3 TB 7200 rpm SATA 3 hard disk drive and a 500GB or 1TB solid state drive (SSD).</w:t>
      </w:r>
    </w:p>
    <w:tbl>
      <w:tblPr>
        <w:tblStyle w:val="LabTableStyle"/>
        <w:tblW w:w="0" w:type="auto"/>
        <w:tblLook w:val="04A0" w:firstRow="1" w:lastRow="0" w:firstColumn="1" w:lastColumn="0" w:noHBand="0" w:noVBand="1"/>
        <w:tblCaption w:val="Research hard disk options table"/>
        <w:tblDescription w:val="This table is where you can list information about different types of hard disk drives. Type your answers in the cells listed as &quot;blank&quot;."/>
      </w:tblPr>
      <w:tblGrid>
        <w:gridCol w:w="3460"/>
        <w:gridCol w:w="3569"/>
        <w:gridCol w:w="2793"/>
      </w:tblGrid>
      <w:tr w:rsidR="00EC0649" w:rsidRPr="00EC0649" w14:paraId="109C59BA" w14:textId="77777777" w:rsidTr="008F5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60" w:type="dxa"/>
          </w:tcPr>
          <w:p w14:paraId="1562AAE4" w14:textId="77777777" w:rsidR="00861FE0" w:rsidRPr="00EC0649" w:rsidRDefault="00861FE0" w:rsidP="00283585">
            <w:pPr>
              <w:pStyle w:val="TableHeading"/>
              <w:rPr>
                <w:color w:val="000000" w:themeColor="text1"/>
              </w:rPr>
            </w:pPr>
            <w:r w:rsidRPr="00EC0649">
              <w:rPr>
                <w:color w:val="000000" w:themeColor="text1"/>
              </w:rPr>
              <w:t>Brand and Model Number</w:t>
            </w:r>
          </w:p>
        </w:tc>
        <w:tc>
          <w:tcPr>
            <w:tcW w:w="3569" w:type="dxa"/>
          </w:tcPr>
          <w:p w14:paraId="05429DD6" w14:textId="77777777" w:rsidR="00861FE0" w:rsidRPr="00EC0649" w:rsidRDefault="00861FE0" w:rsidP="00283585">
            <w:pPr>
              <w:pStyle w:val="TableHeading"/>
              <w:rPr>
                <w:color w:val="000000" w:themeColor="text1"/>
              </w:rPr>
            </w:pPr>
            <w:r w:rsidRPr="00EC0649">
              <w:rPr>
                <w:color w:val="000000" w:themeColor="text1"/>
              </w:rPr>
              <w:t>Features</w:t>
            </w:r>
          </w:p>
        </w:tc>
        <w:tc>
          <w:tcPr>
            <w:tcW w:w="2793" w:type="dxa"/>
          </w:tcPr>
          <w:p w14:paraId="67ADC646" w14:textId="77777777" w:rsidR="00861FE0" w:rsidRPr="00EC0649" w:rsidRDefault="00861FE0" w:rsidP="00283585">
            <w:pPr>
              <w:pStyle w:val="TableHeading"/>
              <w:rPr>
                <w:color w:val="000000" w:themeColor="text1"/>
              </w:rPr>
            </w:pPr>
            <w:r w:rsidRPr="00EC0649">
              <w:rPr>
                <w:color w:val="000000" w:themeColor="text1"/>
              </w:rPr>
              <w:t>Cost</w:t>
            </w:r>
          </w:p>
        </w:tc>
      </w:tr>
      <w:tr w:rsidR="00EC0649" w:rsidRPr="00EC0649" w14:paraId="646D4AC4" w14:textId="77777777" w:rsidTr="008F5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60" w:type="dxa"/>
            <w:shd w:val="clear" w:color="auto" w:fill="auto"/>
          </w:tcPr>
          <w:p w14:paraId="03A1842C" w14:textId="6A3911FE" w:rsidR="008C2CC9" w:rsidRPr="008C2CC9" w:rsidRDefault="008C2CC9" w:rsidP="008C2CC9">
            <w:pPr>
              <w:pStyle w:val="ConfigWindow"/>
              <w:jc w:val="left"/>
              <w:rPr>
                <w:color w:val="000000" w:themeColor="text1"/>
                <w:lang w:val="en-PH"/>
              </w:rPr>
            </w:pPr>
            <w:proofErr w:type="gramStart"/>
            <w:r w:rsidRPr="008C2CC9">
              <w:rPr>
                <w:color w:val="000000" w:themeColor="text1"/>
                <w:lang w:val="en-PH"/>
              </w:rPr>
              <w:t xml:space="preserve">Brand </w:t>
            </w:r>
            <w:r w:rsidRPr="008C2CC9">
              <w:rPr>
                <w:color w:val="000000" w:themeColor="text1"/>
                <w:lang w:val="en-PH"/>
              </w:rPr>
              <w:t>:</w:t>
            </w:r>
            <w:r w:rsidRPr="008C2CC9">
              <w:rPr>
                <w:color w:val="000000" w:themeColor="text1"/>
                <w:lang w:val="en-PH"/>
              </w:rPr>
              <w:t>Seagate</w:t>
            </w:r>
            <w:proofErr w:type="gramEnd"/>
          </w:p>
          <w:p w14:paraId="592AF66E" w14:textId="0712E11F" w:rsidR="00861FE0" w:rsidRPr="00EC0649" w:rsidRDefault="00861FE0" w:rsidP="007E1CDD">
            <w:pPr>
              <w:pStyle w:val="ConfigWindow"/>
              <w:jc w:val="left"/>
              <w:rPr>
                <w:color w:val="000000" w:themeColor="text1"/>
              </w:rPr>
            </w:pPr>
          </w:p>
        </w:tc>
        <w:tc>
          <w:tcPr>
            <w:tcW w:w="3569" w:type="dxa"/>
            <w:shd w:val="clear" w:color="auto" w:fill="auto"/>
          </w:tcPr>
          <w:p w14:paraId="603CCD33" w14:textId="77777777" w:rsidR="00861FE0" w:rsidRPr="00EC0649" w:rsidRDefault="007E1CDD" w:rsidP="007E1CDD">
            <w:pPr>
              <w:pStyle w:val="ConfigWindow"/>
              <w:jc w:val="left"/>
              <w:rPr>
                <w:color w:val="000000" w:themeColor="text1"/>
              </w:rPr>
            </w:pPr>
            <w:r w:rsidRPr="00EC0649">
              <w:rPr>
                <w:color w:val="000000" w:themeColor="text1"/>
              </w:rPr>
              <w:t>Blank</w:t>
            </w:r>
          </w:p>
        </w:tc>
        <w:tc>
          <w:tcPr>
            <w:tcW w:w="2793" w:type="dxa"/>
            <w:shd w:val="clear" w:color="auto" w:fill="auto"/>
          </w:tcPr>
          <w:p w14:paraId="1799054E" w14:textId="77777777" w:rsidR="00861FE0" w:rsidRPr="00EC0649" w:rsidRDefault="007E1CDD" w:rsidP="007E1CDD">
            <w:pPr>
              <w:pStyle w:val="ConfigWindow"/>
              <w:jc w:val="left"/>
              <w:rPr>
                <w:color w:val="000000" w:themeColor="text1"/>
              </w:rPr>
            </w:pPr>
            <w:r w:rsidRPr="00EC0649">
              <w:rPr>
                <w:color w:val="000000" w:themeColor="text1"/>
              </w:rPr>
              <w:t>Blank</w:t>
            </w:r>
          </w:p>
        </w:tc>
      </w:tr>
      <w:tr w:rsidR="00EC0649" w:rsidRPr="00EC0649" w14:paraId="25D29BB4" w14:textId="77777777" w:rsidTr="008F5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60" w:type="dxa"/>
            <w:shd w:val="clear" w:color="auto" w:fill="auto"/>
          </w:tcPr>
          <w:p w14:paraId="4FDA1B57" w14:textId="77777777" w:rsidR="00861FE0" w:rsidRPr="00EC0649" w:rsidRDefault="007E1CDD" w:rsidP="007E1CDD">
            <w:pPr>
              <w:pStyle w:val="ConfigWindow"/>
              <w:jc w:val="left"/>
              <w:rPr>
                <w:color w:val="000000" w:themeColor="text1"/>
              </w:rPr>
            </w:pPr>
            <w:r w:rsidRPr="00EC0649">
              <w:rPr>
                <w:color w:val="000000" w:themeColor="text1"/>
              </w:rPr>
              <w:t>Blank</w:t>
            </w:r>
          </w:p>
        </w:tc>
        <w:tc>
          <w:tcPr>
            <w:tcW w:w="3569" w:type="dxa"/>
            <w:shd w:val="clear" w:color="auto" w:fill="auto"/>
          </w:tcPr>
          <w:p w14:paraId="7D57C626" w14:textId="77777777" w:rsidR="00861FE0" w:rsidRPr="00EC0649" w:rsidRDefault="007E1CDD" w:rsidP="007E1CDD">
            <w:pPr>
              <w:pStyle w:val="ConfigWindow"/>
              <w:jc w:val="left"/>
              <w:rPr>
                <w:color w:val="000000" w:themeColor="text1"/>
              </w:rPr>
            </w:pPr>
            <w:r w:rsidRPr="00EC0649">
              <w:rPr>
                <w:color w:val="000000" w:themeColor="text1"/>
              </w:rPr>
              <w:t>Blank</w:t>
            </w:r>
          </w:p>
        </w:tc>
        <w:tc>
          <w:tcPr>
            <w:tcW w:w="2793" w:type="dxa"/>
            <w:shd w:val="clear" w:color="auto" w:fill="auto"/>
          </w:tcPr>
          <w:p w14:paraId="2B598F13" w14:textId="77777777" w:rsidR="00861FE0" w:rsidRPr="00EC0649" w:rsidRDefault="007E1CDD" w:rsidP="007E1CDD">
            <w:pPr>
              <w:pStyle w:val="ConfigWindow"/>
              <w:jc w:val="left"/>
              <w:rPr>
                <w:color w:val="000000" w:themeColor="text1"/>
              </w:rPr>
            </w:pPr>
            <w:r w:rsidRPr="00EC0649">
              <w:rPr>
                <w:color w:val="000000" w:themeColor="text1"/>
              </w:rPr>
              <w:t>Blank</w:t>
            </w:r>
          </w:p>
        </w:tc>
      </w:tr>
    </w:tbl>
    <w:p w14:paraId="1BAC0D07" w14:textId="77777777" w:rsidR="008C54DE" w:rsidRPr="00EC0649" w:rsidRDefault="007E1CDD" w:rsidP="00294A88">
      <w:pPr>
        <w:pStyle w:val="Heading3"/>
        <w:rPr>
          <w:noProof/>
          <w:color w:val="000000" w:themeColor="text1"/>
        </w:rPr>
      </w:pPr>
      <w:r w:rsidRPr="00EC0649">
        <w:rPr>
          <w:noProof/>
          <w:color w:val="000000" w:themeColor="text1"/>
        </w:rPr>
        <w:lastRenderedPageBreak/>
        <w:t>Question</w:t>
      </w:r>
      <w:r w:rsidR="008C54DE" w:rsidRPr="00EC0649">
        <w:rPr>
          <w:noProof/>
          <w:color w:val="000000" w:themeColor="text1"/>
        </w:rPr>
        <w:t>:</w:t>
      </w:r>
    </w:p>
    <w:p w14:paraId="327C87B5" w14:textId="77777777" w:rsidR="00861FE0" w:rsidRPr="00EC0649" w:rsidRDefault="00861FE0" w:rsidP="00861FE0">
      <w:pPr>
        <w:pStyle w:val="BodyTextL25"/>
        <w:keepNext/>
        <w:rPr>
          <w:noProof/>
          <w:color w:val="000000" w:themeColor="text1"/>
        </w:rPr>
      </w:pPr>
      <w:r w:rsidRPr="00EC0649">
        <w:rPr>
          <w:noProof/>
          <w:color w:val="000000" w:themeColor="text1"/>
        </w:rPr>
        <w:t>Based on your research, which hard disk drive would you select? Be prepared to discuss your decisions regarding the hard disk drive you select.</w:t>
      </w:r>
    </w:p>
    <w:p w14:paraId="6E6EED23" w14:textId="77777777" w:rsidR="00861FE0" w:rsidRPr="00EC0649" w:rsidRDefault="008C54DE" w:rsidP="008C54DE">
      <w:pPr>
        <w:pStyle w:val="AnswerLineL25"/>
        <w:rPr>
          <w:noProof/>
          <w:color w:val="000000" w:themeColor="text1"/>
        </w:rPr>
      </w:pPr>
      <w:r w:rsidRPr="00EC0649">
        <w:rPr>
          <w:noProof/>
          <w:color w:val="000000" w:themeColor="text1"/>
        </w:rPr>
        <w:t>Type your answers here.</w:t>
      </w:r>
    </w:p>
    <w:p w14:paraId="308C555F" w14:textId="77777777" w:rsidR="00861FE0" w:rsidRPr="00EC0649" w:rsidRDefault="00861FE0" w:rsidP="00E222D2">
      <w:pPr>
        <w:pStyle w:val="Heading2"/>
        <w:rPr>
          <w:noProof/>
          <w:color w:val="000000" w:themeColor="text1"/>
        </w:rPr>
      </w:pPr>
      <w:r w:rsidRPr="00EC0649">
        <w:rPr>
          <w:noProof/>
          <w:color w:val="000000" w:themeColor="text1"/>
        </w:rPr>
        <w:t>Research video adapter card options.</w:t>
      </w:r>
    </w:p>
    <w:p w14:paraId="12B3E885" w14:textId="77777777" w:rsidR="00861FE0" w:rsidRPr="00EC0649" w:rsidRDefault="00861FE0" w:rsidP="00861FE0">
      <w:pPr>
        <w:pStyle w:val="BodyTextL25"/>
        <w:keepNext/>
        <w:rPr>
          <w:noProof/>
          <w:color w:val="000000" w:themeColor="text1"/>
        </w:rPr>
      </w:pPr>
      <w:r w:rsidRPr="00EC0649">
        <w:rPr>
          <w:noProof/>
          <w:color w:val="000000" w:themeColor="text1"/>
        </w:rPr>
        <w:t xml:space="preserve">Shop around, and in the table below list the </w:t>
      </w:r>
      <w:r w:rsidRPr="00EC0649">
        <w:rPr>
          <w:color w:val="000000" w:themeColor="text1"/>
        </w:rPr>
        <w:t>brand, model number,</w:t>
      </w:r>
      <w:r w:rsidRPr="00EC0649">
        <w:rPr>
          <w:noProof/>
          <w:color w:val="000000" w:themeColor="text1"/>
        </w:rPr>
        <w:t xml:space="preserve"> features, and cost for two different PCIe video adapter cards with at least 1 GB of RAM.</w:t>
      </w:r>
    </w:p>
    <w:tbl>
      <w:tblPr>
        <w:tblStyle w:val="LabTableStyle"/>
        <w:tblW w:w="0" w:type="auto"/>
        <w:tblLook w:val="04A0" w:firstRow="1" w:lastRow="0" w:firstColumn="1" w:lastColumn="0" w:noHBand="0" w:noVBand="1"/>
        <w:tblCaption w:val="Research video card options table"/>
        <w:tblDescription w:val="This table is where you can list the information about video adapter card. Type your answers in the cells listed as &quot;blank&quot;."/>
      </w:tblPr>
      <w:tblGrid>
        <w:gridCol w:w="2967"/>
        <w:gridCol w:w="4503"/>
        <w:gridCol w:w="2172"/>
      </w:tblGrid>
      <w:tr w:rsidR="00EC0649" w:rsidRPr="00EC0649" w14:paraId="359FE21D" w14:textId="77777777" w:rsidTr="008C54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7" w:type="dxa"/>
          </w:tcPr>
          <w:p w14:paraId="1AEBE2FA" w14:textId="77777777" w:rsidR="00861FE0" w:rsidRPr="00EC0649" w:rsidRDefault="00861FE0" w:rsidP="00283585">
            <w:pPr>
              <w:pStyle w:val="TableHeading"/>
              <w:rPr>
                <w:color w:val="000000" w:themeColor="text1"/>
              </w:rPr>
            </w:pPr>
            <w:r w:rsidRPr="00EC0649">
              <w:rPr>
                <w:color w:val="000000" w:themeColor="text1"/>
              </w:rPr>
              <w:t>Brand and Model Number</w:t>
            </w:r>
          </w:p>
        </w:tc>
        <w:tc>
          <w:tcPr>
            <w:tcW w:w="4503" w:type="dxa"/>
          </w:tcPr>
          <w:p w14:paraId="666F4E2F" w14:textId="77777777" w:rsidR="00861FE0" w:rsidRPr="00EC0649" w:rsidRDefault="00861FE0" w:rsidP="00283585">
            <w:pPr>
              <w:pStyle w:val="TableHeading"/>
              <w:rPr>
                <w:color w:val="000000" w:themeColor="text1"/>
              </w:rPr>
            </w:pPr>
            <w:r w:rsidRPr="00EC0649">
              <w:rPr>
                <w:color w:val="000000" w:themeColor="text1"/>
              </w:rPr>
              <w:t>Features</w:t>
            </w:r>
          </w:p>
        </w:tc>
        <w:tc>
          <w:tcPr>
            <w:tcW w:w="2172" w:type="dxa"/>
          </w:tcPr>
          <w:p w14:paraId="57175836" w14:textId="77777777" w:rsidR="00861FE0" w:rsidRPr="00EC0649" w:rsidRDefault="00861FE0" w:rsidP="00283585">
            <w:pPr>
              <w:pStyle w:val="TableHeading"/>
              <w:rPr>
                <w:color w:val="000000" w:themeColor="text1"/>
              </w:rPr>
            </w:pPr>
            <w:r w:rsidRPr="00EC0649">
              <w:rPr>
                <w:color w:val="000000" w:themeColor="text1"/>
              </w:rPr>
              <w:t>Cost</w:t>
            </w:r>
          </w:p>
        </w:tc>
      </w:tr>
      <w:tr w:rsidR="00EC0649" w:rsidRPr="00EC0649" w14:paraId="165D880F" w14:textId="77777777" w:rsidTr="008C54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7" w:type="dxa"/>
            <w:shd w:val="clear" w:color="auto" w:fill="auto"/>
          </w:tcPr>
          <w:p w14:paraId="51B24BD9" w14:textId="77777777" w:rsidR="00861FE0" w:rsidRPr="00EC0649" w:rsidRDefault="007E1CDD" w:rsidP="007E1CDD">
            <w:pPr>
              <w:pStyle w:val="ConfigWindow"/>
              <w:jc w:val="left"/>
              <w:rPr>
                <w:color w:val="000000" w:themeColor="text1"/>
              </w:rPr>
            </w:pPr>
            <w:r w:rsidRPr="00EC0649">
              <w:rPr>
                <w:color w:val="000000" w:themeColor="text1"/>
              </w:rPr>
              <w:t>Blank</w:t>
            </w:r>
          </w:p>
        </w:tc>
        <w:tc>
          <w:tcPr>
            <w:tcW w:w="4503" w:type="dxa"/>
            <w:shd w:val="clear" w:color="auto" w:fill="auto"/>
          </w:tcPr>
          <w:p w14:paraId="4014B174" w14:textId="77777777" w:rsidR="00861FE0" w:rsidRPr="00EC0649" w:rsidRDefault="007E1CDD" w:rsidP="007E1CDD">
            <w:pPr>
              <w:pStyle w:val="ConfigWindow"/>
              <w:jc w:val="left"/>
              <w:rPr>
                <w:color w:val="000000" w:themeColor="text1"/>
              </w:rPr>
            </w:pPr>
            <w:r w:rsidRPr="00EC0649">
              <w:rPr>
                <w:color w:val="000000" w:themeColor="text1"/>
              </w:rPr>
              <w:t>Blank</w:t>
            </w:r>
          </w:p>
        </w:tc>
        <w:tc>
          <w:tcPr>
            <w:tcW w:w="2172" w:type="dxa"/>
            <w:shd w:val="clear" w:color="auto" w:fill="auto"/>
          </w:tcPr>
          <w:p w14:paraId="74E87F03" w14:textId="77777777" w:rsidR="00861FE0" w:rsidRPr="00EC0649" w:rsidRDefault="007E1CDD" w:rsidP="007E1CDD">
            <w:pPr>
              <w:pStyle w:val="ConfigWindow"/>
              <w:jc w:val="left"/>
              <w:rPr>
                <w:color w:val="000000" w:themeColor="text1"/>
              </w:rPr>
            </w:pPr>
            <w:r w:rsidRPr="00EC0649">
              <w:rPr>
                <w:color w:val="000000" w:themeColor="text1"/>
              </w:rPr>
              <w:t>Blank</w:t>
            </w:r>
          </w:p>
        </w:tc>
      </w:tr>
      <w:tr w:rsidR="00EC0649" w:rsidRPr="00EC0649" w14:paraId="1900A706" w14:textId="77777777" w:rsidTr="008C54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7" w:type="dxa"/>
            <w:shd w:val="clear" w:color="auto" w:fill="auto"/>
          </w:tcPr>
          <w:p w14:paraId="1D396591" w14:textId="77777777" w:rsidR="00861FE0" w:rsidRPr="00EC0649" w:rsidRDefault="007E1CDD" w:rsidP="007E1CDD">
            <w:pPr>
              <w:pStyle w:val="ConfigWindow"/>
              <w:jc w:val="left"/>
              <w:rPr>
                <w:color w:val="000000" w:themeColor="text1"/>
              </w:rPr>
            </w:pPr>
            <w:r w:rsidRPr="00EC0649">
              <w:rPr>
                <w:color w:val="000000" w:themeColor="text1"/>
              </w:rPr>
              <w:t>Blank</w:t>
            </w:r>
          </w:p>
        </w:tc>
        <w:tc>
          <w:tcPr>
            <w:tcW w:w="4503" w:type="dxa"/>
            <w:shd w:val="clear" w:color="auto" w:fill="auto"/>
          </w:tcPr>
          <w:p w14:paraId="3DFA3568" w14:textId="77777777" w:rsidR="00861FE0" w:rsidRPr="00EC0649" w:rsidRDefault="007E1CDD" w:rsidP="007E1CDD">
            <w:pPr>
              <w:pStyle w:val="ConfigWindow"/>
              <w:jc w:val="left"/>
              <w:rPr>
                <w:color w:val="000000" w:themeColor="text1"/>
              </w:rPr>
            </w:pPr>
            <w:r w:rsidRPr="00EC0649">
              <w:rPr>
                <w:color w:val="000000" w:themeColor="text1"/>
              </w:rPr>
              <w:t>Blank</w:t>
            </w:r>
          </w:p>
        </w:tc>
        <w:tc>
          <w:tcPr>
            <w:tcW w:w="2172" w:type="dxa"/>
            <w:shd w:val="clear" w:color="auto" w:fill="auto"/>
          </w:tcPr>
          <w:p w14:paraId="42DFA66E" w14:textId="77777777" w:rsidR="00861FE0" w:rsidRPr="00EC0649" w:rsidRDefault="007E1CDD" w:rsidP="007E1CDD">
            <w:pPr>
              <w:pStyle w:val="ConfigWindow"/>
              <w:jc w:val="left"/>
              <w:rPr>
                <w:color w:val="000000" w:themeColor="text1"/>
              </w:rPr>
            </w:pPr>
            <w:r w:rsidRPr="00EC0649">
              <w:rPr>
                <w:color w:val="000000" w:themeColor="text1"/>
              </w:rPr>
              <w:t>Blank</w:t>
            </w:r>
          </w:p>
        </w:tc>
      </w:tr>
    </w:tbl>
    <w:p w14:paraId="49145B95" w14:textId="77777777" w:rsidR="008C54DE" w:rsidRPr="00EC0649" w:rsidRDefault="008C54DE" w:rsidP="00294A88">
      <w:pPr>
        <w:pStyle w:val="Heading3"/>
        <w:rPr>
          <w:noProof/>
          <w:color w:val="000000" w:themeColor="text1"/>
        </w:rPr>
      </w:pPr>
      <w:r w:rsidRPr="00EC0649">
        <w:rPr>
          <w:noProof/>
          <w:color w:val="000000" w:themeColor="text1"/>
        </w:rPr>
        <w:t>Question:</w:t>
      </w:r>
    </w:p>
    <w:p w14:paraId="2D0A4B21" w14:textId="77777777" w:rsidR="00861FE0" w:rsidRDefault="00861FE0" w:rsidP="008C54DE">
      <w:pPr>
        <w:pStyle w:val="BodyTextL25"/>
        <w:keepNext/>
        <w:rPr>
          <w:noProof/>
        </w:rPr>
      </w:pPr>
      <w:r w:rsidRPr="002E54AC">
        <w:rPr>
          <w:noProof/>
        </w:rPr>
        <w:t>Based on your research, which video adapter card would you select? Be prepared to discuss your decisions regarding the video adapter card you select.</w:t>
      </w:r>
    </w:p>
    <w:p w14:paraId="7EF10F52" w14:textId="77777777" w:rsidR="008C54DE" w:rsidRPr="002E54AC" w:rsidRDefault="008C54DE" w:rsidP="008C54DE">
      <w:pPr>
        <w:pStyle w:val="AnswerLineL25"/>
        <w:rPr>
          <w:noProof/>
        </w:rPr>
      </w:pPr>
      <w:r>
        <w:rPr>
          <w:noProof/>
        </w:rPr>
        <w:t>Type your answers here.</w:t>
      </w:r>
    </w:p>
    <w:p w14:paraId="00E5B0EF" w14:textId="77777777" w:rsidR="002A4F72" w:rsidRPr="002A4F72" w:rsidRDefault="002A4F72" w:rsidP="002A4F72">
      <w:pPr>
        <w:pStyle w:val="ConfigWindow"/>
      </w:pPr>
      <w:r>
        <w:t>End of Document</w:t>
      </w:r>
    </w:p>
    <w:sectPr w:rsidR="002A4F72" w:rsidRPr="002A4F72" w:rsidSect="00882B63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53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7B69D" w14:textId="77777777" w:rsidR="007A56E9" w:rsidRDefault="007A56E9" w:rsidP="00710659">
      <w:pPr>
        <w:spacing w:after="0" w:line="240" w:lineRule="auto"/>
      </w:pPr>
      <w:r>
        <w:separator/>
      </w:r>
    </w:p>
    <w:p w14:paraId="2B0595CE" w14:textId="77777777" w:rsidR="007A56E9" w:rsidRDefault="007A56E9"/>
  </w:endnote>
  <w:endnote w:type="continuationSeparator" w:id="0">
    <w:p w14:paraId="051B1D4C" w14:textId="77777777" w:rsidR="007A56E9" w:rsidRDefault="007A56E9" w:rsidP="00710659">
      <w:pPr>
        <w:spacing w:after="0" w:line="240" w:lineRule="auto"/>
      </w:pPr>
      <w:r>
        <w:continuationSeparator/>
      </w:r>
    </w:p>
    <w:p w14:paraId="7C3F9405" w14:textId="77777777" w:rsidR="007A56E9" w:rsidRDefault="007A56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7005C" w14:textId="77777777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 w:rsidR="00EC4B6E">
      <w:t xml:space="preserve"> </w:t>
    </w:r>
    <w:sdt>
      <w:sdtPr>
        <w:alias w:val="Comments"/>
        <w:tag w:val=""/>
        <w:id w:val="-523941377"/>
        <w:placeholder>
          <w:docPart w:val="2750D10F34074C47BB3D9DD6EDC3E854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EC4B6E">
          <w:t>2015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5C4D0B">
      <w:rPr>
        <w:noProof/>
      </w:rPr>
      <w:t>2019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EB57C9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EB57C9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2FA29" w14:textId="77777777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EC4B6E">
      <w:t xml:space="preserve"> </w:t>
    </w:r>
    <w:sdt>
      <w:sdtPr>
        <w:alias w:val="Comments"/>
        <w:tag w:val=""/>
        <w:id w:val="-1893028453"/>
        <w:placeholder>
          <w:docPart w:val="89B63803DAAE429AAE3E87BAFC49D93A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EC4B6E">
          <w:t>2015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5C4D0B">
      <w:rPr>
        <w:noProof/>
      </w:rPr>
      <w:t>2019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EB57C9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EB57C9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66BAA" w14:textId="77777777" w:rsidR="007A56E9" w:rsidRDefault="007A56E9" w:rsidP="00710659">
      <w:pPr>
        <w:spacing w:after="0" w:line="240" w:lineRule="auto"/>
      </w:pPr>
      <w:r>
        <w:separator/>
      </w:r>
    </w:p>
    <w:p w14:paraId="3B7D4208" w14:textId="77777777" w:rsidR="007A56E9" w:rsidRDefault="007A56E9"/>
  </w:footnote>
  <w:footnote w:type="continuationSeparator" w:id="0">
    <w:p w14:paraId="734F5159" w14:textId="77777777" w:rsidR="007A56E9" w:rsidRDefault="007A56E9" w:rsidP="00710659">
      <w:pPr>
        <w:spacing w:after="0" w:line="240" w:lineRule="auto"/>
      </w:pPr>
      <w:r>
        <w:continuationSeparator/>
      </w:r>
    </w:p>
    <w:p w14:paraId="44F0B440" w14:textId="77777777" w:rsidR="007A56E9" w:rsidRDefault="007A56E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alias w:val="Title"/>
      <w:tag w:val=""/>
      <w:id w:val="1709459103"/>
      <w:placeholder>
        <w:docPart w:val="98BEE28186EA41FB982E8464A0EE473A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6DE06D9B" w14:textId="77777777" w:rsidR="00926CB2" w:rsidRDefault="008E4468" w:rsidP="008402F2">
        <w:pPr>
          <w:pStyle w:val="PageHead"/>
        </w:pPr>
        <w:r>
          <w:rPr>
            <w:noProof/>
          </w:rPr>
          <w:t>Lab - Research a Hardware Upgrade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8036F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6C6A162C" wp14:editId="3CE175AB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BF07590"/>
    <w:multiLevelType w:val="multilevel"/>
    <w:tmpl w:val="BDF014B2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E32E18B4"/>
    <w:styleLink w:val="LabList"/>
    <w:lvl w:ilvl="0">
      <w:start w:val="1"/>
      <w:numFmt w:val="none"/>
      <w:pStyle w:val="Heading1"/>
      <w:suff w:val="space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Step %2: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30E21039"/>
    <w:multiLevelType w:val="hybridMultilevel"/>
    <w:tmpl w:val="AE465B94"/>
    <w:lvl w:ilvl="0" w:tplc="F6222C5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4C49E0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15170E0"/>
    <w:multiLevelType w:val="multilevel"/>
    <w:tmpl w:val="C9508E64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8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1059672696">
    <w:abstractNumId w:val="8"/>
  </w:num>
  <w:num w:numId="2" w16cid:durableId="350691173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573200368">
    <w:abstractNumId w:val="2"/>
  </w:num>
  <w:num w:numId="4" w16cid:durableId="293801807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518999147">
    <w:abstractNumId w:val="4"/>
  </w:num>
  <w:num w:numId="6" w16cid:durableId="1410493346">
    <w:abstractNumId w:val="0"/>
  </w:num>
  <w:num w:numId="7" w16cid:durableId="201863996">
    <w:abstractNumId w:val="1"/>
  </w:num>
  <w:num w:numId="8" w16cid:durableId="887228036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29428277">
    <w:abstractNumId w:val="4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008486579">
    <w:abstractNumId w:val="3"/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</w:num>
  <w:num w:numId="11" w16cid:durableId="1608850056">
    <w:abstractNumId w:val="6"/>
  </w:num>
  <w:num w:numId="12" w16cid:durableId="1389455553">
    <w:abstractNumId w:val="7"/>
  </w:num>
  <w:num w:numId="13" w16cid:durableId="47001305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FE0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471F0"/>
    <w:rsid w:val="00050BA4"/>
    <w:rsid w:val="00051738"/>
    <w:rsid w:val="0005242B"/>
    <w:rsid w:val="00052548"/>
    <w:rsid w:val="00060696"/>
    <w:rsid w:val="00067A67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D55B4"/>
    <w:rsid w:val="000E65F0"/>
    <w:rsid w:val="000F072C"/>
    <w:rsid w:val="000F2074"/>
    <w:rsid w:val="000F6743"/>
    <w:rsid w:val="001006C2"/>
    <w:rsid w:val="00101BE8"/>
    <w:rsid w:val="00103401"/>
    <w:rsid w:val="00103A44"/>
    <w:rsid w:val="00103D36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2D4F"/>
    <w:rsid w:val="00186CE1"/>
    <w:rsid w:val="00191F00"/>
    <w:rsid w:val="00192F12"/>
    <w:rsid w:val="00193A75"/>
    <w:rsid w:val="00193F14"/>
    <w:rsid w:val="00196CBC"/>
    <w:rsid w:val="00197614"/>
    <w:rsid w:val="001A0312"/>
    <w:rsid w:val="001A15DA"/>
    <w:rsid w:val="001A2694"/>
    <w:rsid w:val="001A3CC7"/>
    <w:rsid w:val="001A67A4"/>
    <w:rsid w:val="001A69AC"/>
    <w:rsid w:val="001A7DED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A88"/>
    <w:rsid w:val="00294C8F"/>
    <w:rsid w:val="002A0B2E"/>
    <w:rsid w:val="002A0DC1"/>
    <w:rsid w:val="002A4F72"/>
    <w:rsid w:val="002A6C56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371D"/>
    <w:rsid w:val="0031789F"/>
    <w:rsid w:val="00320788"/>
    <w:rsid w:val="003233A3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64991"/>
    <w:rsid w:val="00390C38"/>
    <w:rsid w:val="00392748"/>
    <w:rsid w:val="00392C65"/>
    <w:rsid w:val="00392ED5"/>
    <w:rsid w:val="003A19DC"/>
    <w:rsid w:val="003A1B45"/>
    <w:rsid w:val="003A220C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22BA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D6D99"/>
    <w:rsid w:val="004E6152"/>
    <w:rsid w:val="004F344A"/>
    <w:rsid w:val="00504ED4"/>
    <w:rsid w:val="00510639"/>
    <w:rsid w:val="00511791"/>
    <w:rsid w:val="005139BE"/>
    <w:rsid w:val="00516142"/>
    <w:rsid w:val="00520027"/>
    <w:rsid w:val="0052093C"/>
    <w:rsid w:val="00521B31"/>
    <w:rsid w:val="00522469"/>
    <w:rsid w:val="0052400A"/>
    <w:rsid w:val="00526858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B3E18"/>
    <w:rsid w:val="005C4D0B"/>
    <w:rsid w:val="005D2B29"/>
    <w:rsid w:val="005D354A"/>
    <w:rsid w:val="005D3E53"/>
    <w:rsid w:val="005D506C"/>
    <w:rsid w:val="005E3235"/>
    <w:rsid w:val="005E4176"/>
    <w:rsid w:val="005E4876"/>
    <w:rsid w:val="005E65B5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A56E9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1CDD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5BB"/>
    <w:rsid w:val="008442DB"/>
    <w:rsid w:val="0084564F"/>
    <w:rsid w:val="00846494"/>
    <w:rsid w:val="00847B20"/>
    <w:rsid w:val="008509D3"/>
    <w:rsid w:val="00853418"/>
    <w:rsid w:val="00857CF6"/>
    <w:rsid w:val="008610ED"/>
    <w:rsid w:val="00861C6A"/>
    <w:rsid w:val="00861FE0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5750"/>
    <w:rsid w:val="008B68E7"/>
    <w:rsid w:val="008B7FFD"/>
    <w:rsid w:val="008C286A"/>
    <w:rsid w:val="008C2920"/>
    <w:rsid w:val="008C2CC9"/>
    <w:rsid w:val="008C4307"/>
    <w:rsid w:val="008C54DE"/>
    <w:rsid w:val="008D1675"/>
    <w:rsid w:val="008D23DF"/>
    <w:rsid w:val="008D73BF"/>
    <w:rsid w:val="008D7F09"/>
    <w:rsid w:val="008E00D5"/>
    <w:rsid w:val="008E4468"/>
    <w:rsid w:val="008E5B64"/>
    <w:rsid w:val="008E7DAA"/>
    <w:rsid w:val="008F0094"/>
    <w:rsid w:val="008F03EF"/>
    <w:rsid w:val="008F340F"/>
    <w:rsid w:val="008F56FA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63E34"/>
    <w:rsid w:val="00964DFA"/>
    <w:rsid w:val="0098155C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C0B81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4E7F"/>
    <w:rsid w:val="00A46F0A"/>
    <w:rsid w:val="00A46F25"/>
    <w:rsid w:val="00A47CC2"/>
    <w:rsid w:val="00A502BA"/>
    <w:rsid w:val="00A60146"/>
    <w:rsid w:val="00A601A9"/>
    <w:rsid w:val="00A622C4"/>
    <w:rsid w:val="00A6283D"/>
    <w:rsid w:val="00A676FF"/>
    <w:rsid w:val="00A73EBA"/>
    <w:rsid w:val="00A754B4"/>
    <w:rsid w:val="00A76749"/>
    <w:rsid w:val="00A807C1"/>
    <w:rsid w:val="00A82658"/>
    <w:rsid w:val="00A83374"/>
    <w:rsid w:val="00A96172"/>
    <w:rsid w:val="00A96D52"/>
    <w:rsid w:val="00A97C5F"/>
    <w:rsid w:val="00AB0D6A"/>
    <w:rsid w:val="00AB3FEC"/>
    <w:rsid w:val="00AB43B3"/>
    <w:rsid w:val="00AB49B9"/>
    <w:rsid w:val="00AB501D"/>
    <w:rsid w:val="00AB758A"/>
    <w:rsid w:val="00AC027E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3CF"/>
    <w:rsid w:val="00BA6972"/>
    <w:rsid w:val="00BB1E0D"/>
    <w:rsid w:val="00BB26C8"/>
    <w:rsid w:val="00BB4D9B"/>
    <w:rsid w:val="00BB73FF"/>
    <w:rsid w:val="00BB7688"/>
    <w:rsid w:val="00BC7423"/>
    <w:rsid w:val="00BC7CAC"/>
    <w:rsid w:val="00BD2B71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3E16"/>
    <w:rsid w:val="00C27E37"/>
    <w:rsid w:val="00C32713"/>
    <w:rsid w:val="00C351B8"/>
    <w:rsid w:val="00C37942"/>
    <w:rsid w:val="00C410D9"/>
    <w:rsid w:val="00C4157B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70EE"/>
    <w:rsid w:val="00C67E3B"/>
    <w:rsid w:val="00C73E03"/>
    <w:rsid w:val="00C77B29"/>
    <w:rsid w:val="00C8718B"/>
    <w:rsid w:val="00C872E4"/>
    <w:rsid w:val="00C878D9"/>
    <w:rsid w:val="00C90311"/>
    <w:rsid w:val="00C91C26"/>
    <w:rsid w:val="00CA2BB2"/>
    <w:rsid w:val="00CA73D5"/>
    <w:rsid w:val="00CB5068"/>
    <w:rsid w:val="00CB7D2B"/>
    <w:rsid w:val="00CC1C87"/>
    <w:rsid w:val="00CC3000"/>
    <w:rsid w:val="00CC4859"/>
    <w:rsid w:val="00CC7A35"/>
    <w:rsid w:val="00CD072A"/>
    <w:rsid w:val="00CD40B1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2D2"/>
    <w:rsid w:val="00E223AC"/>
    <w:rsid w:val="00E26930"/>
    <w:rsid w:val="00E27257"/>
    <w:rsid w:val="00E27F4F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57C9"/>
    <w:rsid w:val="00EB6C33"/>
    <w:rsid w:val="00EC0649"/>
    <w:rsid w:val="00EC4B6E"/>
    <w:rsid w:val="00EC6F62"/>
    <w:rsid w:val="00ED6019"/>
    <w:rsid w:val="00ED7830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7050A"/>
    <w:rsid w:val="00F75533"/>
    <w:rsid w:val="00F8036D"/>
    <w:rsid w:val="00F809DC"/>
    <w:rsid w:val="00F86EB0"/>
    <w:rsid w:val="00FA3811"/>
    <w:rsid w:val="00FA3B9F"/>
    <w:rsid w:val="00FA3F06"/>
    <w:rsid w:val="00FA4A26"/>
    <w:rsid w:val="00FA7084"/>
    <w:rsid w:val="00FA7BEF"/>
    <w:rsid w:val="00FB0C1A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8C6DF2"/>
  <w15:docId w15:val="{56F513AD-68B5-4ECE-81C3-AFC7C5487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EC4B6E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C4157B"/>
    <w:pPr>
      <w:keepNext/>
      <w:keepLines/>
      <w:numPr>
        <w:numId w:val="5"/>
      </w:numPr>
      <w:spacing w:before="240" w:after="120"/>
      <w:outlineLvl w:val="0"/>
    </w:pPr>
    <w:rPr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4157B"/>
    <w:pPr>
      <w:keepNext/>
      <w:numPr>
        <w:ilvl w:val="1"/>
        <w:numId w:val="5"/>
      </w:numPr>
      <w:spacing w:before="120" w:after="120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E222D2"/>
    <w:pPr>
      <w:keepNext/>
      <w:spacing w:before="120" w:line="240" w:lineRule="auto"/>
      <w:ind w:left="360"/>
      <w:outlineLvl w:val="2"/>
    </w:pPr>
    <w:rPr>
      <w:rFonts w:eastAsia="Times New Roman"/>
      <w:bCs/>
      <w:sz w:val="20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8C54DE"/>
    <w:pPr>
      <w:keepNext/>
      <w:outlineLvl w:val="3"/>
    </w:pPr>
    <w:rPr>
      <w:rFonts w:eastAsia="Times New Roman"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C6425"/>
    <w:rPr>
      <w:b/>
      <w:bCs/>
      <w:sz w:val="26"/>
      <w:szCs w:val="28"/>
    </w:rPr>
  </w:style>
  <w:style w:type="character" w:customStyle="1" w:styleId="Heading2Char">
    <w:name w:val="Heading 2 Char"/>
    <w:link w:val="Heading2"/>
    <w:uiPriority w:val="9"/>
    <w:rsid w:val="000C6425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859E3"/>
    <w:rPr>
      <w:b/>
      <w:i/>
      <w:color w:val="808080" w:themeColor="background1" w:themeShade="80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BA63CF"/>
    <w:rPr>
      <w:i/>
      <w:color w:val="FFFFFF" w:themeColor="background1"/>
    </w:rPr>
  </w:style>
  <w:style w:type="paragraph" w:customStyle="1" w:styleId="SubStepAlpha">
    <w:name w:val="SubStep Alpha"/>
    <w:basedOn w:val="BodyTextL25"/>
    <w:qFormat/>
    <w:rsid w:val="00C4157B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3A19DC"/>
    <w:pPr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C4157B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C4157B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82211C"/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8C54DE"/>
    <w:rPr>
      <w:rFonts w:eastAsia="Times New Roman"/>
      <w:bCs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E222D2"/>
    <w:rPr>
      <w:rFonts w:eastAsia="Times New Roman"/>
      <w:bCs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CMDBold">
    <w:name w:val="CMD Bold"/>
    <w:basedOn w:val="CMD"/>
    <w:next w:val="BodyTextL50"/>
    <w:link w:val="CMDBoldChar"/>
    <w:qFormat/>
    <w:rsid w:val="00C73E03"/>
    <w:pPr>
      <w:spacing w:before="60" w:after="60"/>
    </w:pPr>
    <w:rPr>
      <w:b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82211C"/>
    <w:rPr>
      <w:rFonts w:ascii="Courier New" w:hAnsi="Courier New"/>
      <w:szCs w:val="22"/>
    </w:rPr>
  </w:style>
  <w:style w:type="character" w:customStyle="1" w:styleId="CMDBoldChar">
    <w:name w:val="CMD Bold Char"/>
    <w:basedOn w:val="CMDChar"/>
    <w:link w:val="CMDBold"/>
    <w:rsid w:val="00C73E03"/>
    <w:rPr>
      <w:rFonts w:ascii="Courier New" w:hAnsi="Courier New"/>
      <w:b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73604C"/>
    <w:pPr>
      <w:spacing w:before="0" w:after="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73604C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8E4468"/>
    <w:rPr>
      <w:color w:val="808080"/>
    </w:rPr>
  </w:style>
  <w:style w:type="character" w:styleId="Strong">
    <w:name w:val="Strong"/>
    <w:basedOn w:val="DefaultParagraphFont"/>
    <w:uiPriority w:val="22"/>
    <w:qFormat/>
    <w:rsid w:val="005C4D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06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8BEE28186EA41FB982E8464A0EE47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5629D9-B701-4EC3-AC32-995C48881264}"/>
      </w:docPartPr>
      <w:docPartBody>
        <w:p w:rsidR="00BF17CD" w:rsidRDefault="001C797B">
          <w:r w:rsidRPr="00FF013B">
            <w:rPr>
              <w:rStyle w:val="PlaceholderText"/>
            </w:rPr>
            <w:t>[Title]</w:t>
          </w:r>
        </w:p>
      </w:docPartBody>
    </w:docPart>
    <w:docPart>
      <w:docPartPr>
        <w:name w:val="50EAF3449AD74A20B599F43961C917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104EEB-AE2C-4197-9424-2862C13DB9E4}"/>
      </w:docPartPr>
      <w:docPartBody>
        <w:p w:rsidR="00731014" w:rsidRDefault="00BF17CD">
          <w:r w:rsidRPr="00236E4C">
            <w:rPr>
              <w:rStyle w:val="PlaceholderText"/>
            </w:rPr>
            <w:t>[Title]</w:t>
          </w:r>
        </w:p>
      </w:docPartBody>
    </w:docPart>
    <w:docPart>
      <w:docPartPr>
        <w:name w:val="89B63803DAAE429AAE3E87BAFC49D9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EDADBD-5562-4972-8709-60AEBA1CB6F8}"/>
      </w:docPartPr>
      <w:docPartBody>
        <w:p w:rsidR="00731014" w:rsidRDefault="00BF17CD">
          <w:r w:rsidRPr="00236E4C">
            <w:rPr>
              <w:rStyle w:val="PlaceholderText"/>
            </w:rPr>
            <w:t>[Comments]</w:t>
          </w:r>
        </w:p>
      </w:docPartBody>
    </w:docPart>
    <w:docPart>
      <w:docPartPr>
        <w:name w:val="2750D10F34074C47BB3D9DD6EDC3E8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C9A388-1392-4FE9-A5EB-55AC8F0DF0D2}"/>
      </w:docPartPr>
      <w:docPartBody>
        <w:p w:rsidR="00731014" w:rsidRDefault="00BF17CD">
          <w:r w:rsidRPr="00236E4C">
            <w:rPr>
              <w:rStyle w:val="PlaceholderText"/>
            </w:rPr>
            <w:t>[Comments]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97B"/>
    <w:rsid w:val="001A5FA2"/>
    <w:rsid w:val="001C797B"/>
    <w:rsid w:val="00731014"/>
    <w:rsid w:val="00A14C98"/>
    <w:rsid w:val="00AB3FEC"/>
    <w:rsid w:val="00BF17CD"/>
    <w:rsid w:val="00D57A85"/>
    <w:rsid w:val="00D7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97B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F17C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271396D-962C-463C-9A81-F4A95F3A5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7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Research a Hardware Upgrade</vt:lpstr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Research a Hardware Upgrade</dc:title>
  <dc:creator>TIPQC</dc:creator>
  <dc:description>2015</dc:description>
  <cp:lastModifiedBy>TIPQC</cp:lastModifiedBy>
  <cp:revision>2</cp:revision>
  <cp:lastPrinted>2019-07-13T05:03:00Z</cp:lastPrinted>
  <dcterms:created xsi:type="dcterms:W3CDTF">2026-07-09T05:20:00Z</dcterms:created>
  <dcterms:modified xsi:type="dcterms:W3CDTF">2026-07-09T05:20:00Z</dcterms:modified>
</cp:coreProperties>
</file>