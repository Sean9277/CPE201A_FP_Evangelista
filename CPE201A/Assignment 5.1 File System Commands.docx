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79A8" w14:textId="795BA896" w:rsidR="004D36D7" w:rsidRPr="00FD4A68" w:rsidRDefault="00000000" w:rsidP="00A94627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1945651EC5E842B69430CEC9C35545B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E46B0">
            <w:t>Lab – File System Commands</w:t>
          </w:r>
        </w:sdtContent>
      </w:sdt>
      <w:r w:rsidR="004D36D7" w:rsidRPr="00FD4A68">
        <w:t xml:space="preserve"> </w:t>
      </w:r>
    </w:p>
    <w:p w14:paraId="49F3A0A0" w14:textId="77777777" w:rsidR="00A94627" w:rsidRPr="00A261EC" w:rsidRDefault="00A94627" w:rsidP="00A94627">
      <w:pPr>
        <w:pStyle w:val="Heading1"/>
        <w:numPr>
          <w:ilvl w:val="0"/>
          <w:numId w:val="3"/>
        </w:numPr>
        <w:rPr>
          <w:bCs w:val="0"/>
        </w:rPr>
      </w:pPr>
      <w:r w:rsidRPr="00A261EC">
        <w:t>Introduction</w:t>
      </w:r>
    </w:p>
    <w:p w14:paraId="2265ECA9" w14:textId="77777777" w:rsidR="00A94627" w:rsidRPr="00A261EC" w:rsidRDefault="00A94627" w:rsidP="00A94627">
      <w:pPr>
        <w:pStyle w:val="BodyTextL25"/>
      </w:pPr>
      <w:r w:rsidRPr="00A261EC">
        <w:t xml:space="preserve">In this lab, you will use CLI commands to manage </w:t>
      </w:r>
      <w:r>
        <w:t>files and folders</w:t>
      </w:r>
      <w:r w:rsidRPr="00A261EC">
        <w:t xml:space="preserve"> in Windows.</w:t>
      </w:r>
    </w:p>
    <w:p w14:paraId="3B34D8FA" w14:textId="77777777" w:rsidR="00A94627" w:rsidRPr="00A261EC" w:rsidRDefault="00A94627" w:rsidP="00A94627">
      <w:pPr>
        <w:pStyle w:val="Heading1"/>
        <w:numPr>
          <w:ilvl w:val="0"/>
          <w:numId w:val="3"/>
        </w:numPr>
      </w:pPr>
      <w:r w:rsidRPr="00A261EC">
        <w:t>Recommended Equipment</w:t>
      </w:r>
    </w:p>
    <w:p w14:paraId="7574B088" w14:textId="77777777" w:rsidR="00A94627" w:rsidRPr="00A261EC" w:rsidRDefault="00A94627" w:rsidP="00A94627">
      <w:pPr>
        <w:pStyle w:val="Bulletlevel1"/>
        <w:spacing w:before="60" w:after="60" w:line="276" w:lineRule="auto"/>
      </w:pPr>
      <w:r>
        <w:t>A computer running Windows</w:t>
      </w:r>
    </w:p>
    <w:p w14:paraId="1530ADC6" w14:textId="77777777" w:rsidR="00A94627" w:rsidRPr="00A94627" w:rsidRDefault="00A94627" w:rsidP="00947111">
      <w:pPr>
        <w:pStyle w:val="Heading1"/>
        <w:numPr>
          <w:ilvl w:val="0"/>
          <w:numId w:val="0"/>
        </w:numPr>
      </w:pPr>
      <w:r>
        <w:t>Instructions</w:t>
      </w:r>
    </w:p>
    <w:p w14:paraId="07874D9D" w14:textId="77777777" w:rsidR="00A94627" w:rsidRPr="00A261EC" w:rsidRDefault="00A94627" w:rsidP="00A94627">
      <w:pPr>
        <w:pStyle w:val="Heading2"/>
      </w:pPr>
      <w:r>
        <w:t>Access the Windows command prompt.</w:t>
      </w:r>
    </w:p>
    <w:p w14:paraId="6CB93ADA" w14:textId="77777777" w:rsidR="00A94627" w:rsidRPr="00A261EC" w:rsidRDefault="00A94627" w:rsidP="00A94627">
      <w:pPr>
        <w:pStyle w:val="SubStepAlpha"/>
      </w:pPr>
      <w:r>
        <w:t xml:space="preserve">Log on to a Windows computer. The account </w:t>
      </w:r>
      <w:r w:rsidRPr="000D1154">
        <w:rPr>
          <w:b/>
        </w:rPr>
        <w:t>ITEUser</w:t>
      </w:r>
      <w:r>
        <w:t xml:space="preserve"> is used as the example user account throughout this lab.</w:t>
      </w:r>
    </w:p>
    <w:p w14:paraId="1913AD97" w14:textId="77777777" w:rsidR="00A94627" w:rsidRDefault="00A94627" w:rsidP="00A94627">
      <w:pPr>
        <w:pStyle w:val="SubStepAlpha"/>
      </w:pPr>
      <w:r>
        <w:t xml:space="preserve">To access the Windows command prompt, click </w:t>
      </w:r>
      <w:r w:rsidRPr="00E92834">
        <w:rPr>
          <w:b/>
        </w:rPr>
        <w:t>Start</w:t>
      </w:r>
      <w:r>
        <w:t xml:space="preserve"> and enter </w:t>
      </w:r>
      <w:r>
        <w:rPr>
          <w:b/>
        </w:rPr>
        <w:t>cmd</w:t>
      </w:r>
      <w:r>
        <w:t xml:space="preserve">. Select </w:t>
      </w:r>
      <w:r>
        <w:rPr>
          <w:b/>
        </w:rPr>
        <w:t>Command Prompt</w:t>
      </w:r>
      <w:r w:rsidRPr="00E92834">
        <w:t xml:space="preserve"> or </w:t>
      </w:r>
      <w:r>
        <w:rPr>
          <w:b/>
        </w:rPr>
        <w:t>cmd.exe</w:t>
      </w:r>
      <w:r>
        <w:t xml:space="preserve"> to continue.</w:t>
      </w:r>
    </w:p>
    <w:p w14:paraId="22F73F04" w14:textId="77777777" w:rsidR="00A94627" w:rsidRDefault="00A94627" w:rsidP="00A94627">
      <w:pPr>
        <w:pStyle w:val="Heading2"/>
        <w:rPr>
          <w:rStyle w:val="AnswerGray"/>
          <w:sz w:val="22"/>
        </w:rPr>
      </w:pPr>
      <w:r w:rsidRPr="00A94627">
        <w:t>Create and change directories</w:t>
      </w:r>
      <w:r w:rsidR="00F328C9">
        <w:t>.</w:t>
      </w:r>
    </w:p>
    <w:p w14:paraId="02394909" w14:textId="77777777" w:rsidR="00A94627" w:rsidRDefault="00A94627" w:rsidP="00A94627">
      <w:pPr>
        <w:pStyle w:val="BodyTextL25"/>
      </w:pPr>
      <w:r>
        <w:t>In this step, you will use the change directory (</w:t>
      </w:r>
      <w:r w:rsidRPr="004F758F">
        <w:rPr>
          <w:b/>
        </w:rPr>
        <w:t>cd</w:t>
      </w:r>
      <w:r>
        <w:t>), make directory (</w:t>
      </w:r>
      <w:r w:rsidRPr="004F758F">
        <w:rPr>
          <w:b/>
        </w:rPr>
        <w:t>md</w:t>
      </w:r>
      <w:r>
        <w:t>), and directory (</w:t>
      </w:r>
      <w:proofErr w:type="spellStart"/>
      <w:r w:rsidRPr="004F758F">
        <w:rPr>
          <w:b/>
        </w:rPr>
        <w:t>dir</w:t>
      </w:r>
      <w:proofErr w:type="spellEnd"/>
      <w:r>
        <w:t>) commands.</w:t>
      </w:r>
    </w:p>
    <w:p w14:paraId="6AB383CE" w14:textId="77777777" w:rsidR="00A94627" w:rsidRDefault="00A94627" w:rsidP="00A94627">
      <w:pPr>
        <w:pStyle w:val="BodyTextL25"/>
      </w:pPr>
      <w:r>
        <w:rPr>
          <w:b/>
        </w:rPr>
        <w:t>Note</w:t>
      </w:r>
      <w:r>
        <w:t>: A directory is another word for folder. Directory and folder are used interchangeably throughout this lab.</w:t>
      </w:r>
    </w:p>
    <w:p w14:paraId="03D4761F" w14:textId="77777777" w:rsidR="00A94627" w:rsidRDefault="00A94627" w:rsidP="00A94627">
      <w:pPr>
        <w:pStyle w:val="SubStepAlpha"/>
      </w:pPr>
      <w:r>
        <w:t xml:space="preserve">Type </w:t>
      </w:r>
      <w:r w:rsidRPr="000D1154">
        <w:rPr>
          <w:b/>
        </w:rPr>
        <w:t>cd</w:t>
      </w:r>
      <w:r>
        <w:t xml:space="preserve"> at the command prompt.</w:t>
      </w:r>
    </w:p>
    <w:p w14:paraId="08C4262F" w14:textId="77777777" w:rsidR="00A94627" w:rsidRDefault="00A94627" w:rsidP="00A94627">
      <w:pPr>
        <w:pStyle w:val="Heading3"/>
      </w:pPr>
      <w:r>
        <w:t>Question:</w:t>
      </w:r>
    </w:p>
    <w:p w14:paraId="67F97EE9" w14:textId="77777777" w:rsidR="00A94627" w:rsidRDefault="00A94627" w:rsidP="00A94627">
      <w:pPr>
        <w:pStyle w:val="BodyTextL50"/>
        <w:keepNext/>
      </w:pPr>
      <w:r w:rsidRPr="000D1154">
        <w:t>What</w:t>
      </w:r>
      <w:r>
        <w:t xml:space="preserve"> is the current directory?</w:t>
      </w:r>
    </w:p>
    <w:p w14:paraId="6986A66E" w14:textId="40AE9B93" w:rsidR="00A94627" w:rsidRDefault="00A94627" w:rsidP="00A94627">
      <w:pPr>
        <w:pStyle w:val="AnswerLineL50"/>
      </w:pPr>
      <w:r>
        <w:t>Type your answers here</w:t>
      </w:r>
      <w:r w:rsidR="00C7794C" w:rsidRPr="00C7794C">
        <w:drawing>
          <wp:inline distT="0" distB="0" distL="0" distR="0" wp14:anchorId="05932648" wp14:editId="79303D64">
            <wp:extent cx="5506218" cy="1971950"/>
            <wp:effectExtent l="0" t="0" r="0" b="9525"/>
            <wp:docPr id="32042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26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1D73" w14:textId="77777777" w:rsidR="00A94627" w:rsidRDefault="00A94627" w:rsidP="00A94627">
      <w:pPr>
        <w:pStyle w:val="SubStepAlpha"/>
      </w:pPr>
      <w:r w:rsidRPr="00BB2DA9">
        <w:t xml:space="preserve">Type </w:t>
      </w:r>
      <w:proofErr w:type="spellStart"/>
      <w:r w:rsidRPr="008E6671">
        <w:rPr>
          <w:b/>
        </w:rPr>
        <w:t>dir</w:t>
      </w:r>
      <w:proofErr w:type="spellEnd"/>
      <w:r w:rsidRPr="00BB2DA9">
        <w:t xml:space="preserve"> at the command prompt to list the files</w:t>
      </w:r>
      <w:r>
        <w:t xml:space="preserve"> and folders</w:t>
      </w:r>
      <w:r w:rsidRPr="00BB2DA9">
        <w:t xml:space="preserve"> that are </w:t>
      </w:r>
      <w:r>
        <w:t>in the current</w:t>
      </w:r>
      <w:r w:rsidRPr="00BB2DA9">
        <w:t xml:space="preserve"> folder.</w:t>
      </w:r>
    </w:p>
    <w:p w14:paraId="4463ABCE" w14:textId="77777777" w:rsidR="00A94627" w:rsidRDefault="00A94627" w:rsidP="00A94627">
      <w:pPr>
        <w:pStyle w:val="CMD"/>
      </w:pPr>
      <w:r>
        <w:t xml:space="preserve">C:\Users\ITEUser&gt; </w:t>
      </w:r>
      <w:proofErr w:type="spellStart"/>
      <w:r w:rsidRPr="00201767">
        <w:rPr>
          <w:b/>
        </w:rPr>
        <w:t>dir</w:t>
      </w:r>
      <w:proofErr w:type="spellEnd"/>
    </w:p>
    <w:p w14:paraId="3EC2CE62" w14:textId="77777777" w:rsidR="00A94627" w:rsidRDefault="00A94627" w:rsidP="00A94627">
      <w:pPr>
        <w:pStyle w:val="CMDOutput"/>
      </w:pPr>
      <w:r>
        <w:t xml:space="preserve"> Volume in drive C has no label.</w:t>
      </w:r>
    </w:p>
    <w:p w14:paraId="5274698E" w14:textId="77777777" w:rsidR="00A94627" w:rsidRDefault="00A94627" w:rsidP="00A94627">
      <w:pPr>
        <w:pStyle w:val="CMDOutput"/>
      </w:pPr>
      <w:r>
        <w:t xml:space="preserve"> Volume Serial Number is 9055-35E9</w:t>
      </w:r>
    </w:p>
    <w:p w14:paraId="57025243" w14:textId="77777777" w:rsidR="00A94627" w:rsidRDefault="00A94627" w:rsidP="00A94627">
      <w:pPr>
        <w:pStyle w:val="CMDOutput"/>
      </w:pPr>
    </w:p>
    <w:p w14:paraId="0F1AC0D7" w14:textId="77777777" w:rsidR="00A94627" w:rsidRDefault="00A94627" w:rsidP="00A94627">
      <w:pPr>
        <w:pStyle w:val="CMDOutput"/>
      </w:pPr>
      <w:r>
        <w:t xml:space="preserve"> Directory of C:\Users\ITEUser</w:t>
      </w:r>
    </w:p>
    <w:p w14:paraId="1064AC2F" w14:textId="77777777" w:rsidR="00A94627" w:rsidRDefault="00A94627" w:rsidP="00A94627">
      <w:pPr>
        <w:pStyle w:val="CMDOutput"/>
      </w:pPr>
    </w:p>
    <w:p w14:paraId="012E43C5" w14:textId="77777777" w:rsidR="00A94627" w:rsidRDefault="00A94627" w:rsidP="00A94627">
      <w:pPr>
        <w:pStyle w:val="CMDOutput"/>
      </w:pPr>
      <w:r>
        <w:t>04/27/</w:t>
      </w:r>
      <w:proofErr w:type="gramStart"/>
      <w:r>
        <w:t>2019  09:21</w:t>
      </w:r>
      <w:proofErr w:type="gramEnd"/>
      <w:r>
        <w:t xml:space="preserve"> AM    &lt;DIR&gt;        </w:t>
      </w:r>
      <w:proofErr w:type="gramStart"/>
      <w:r>
        <w:t xml:space="preserve">  .</w:t>
      </w:r>
      <w:proofErr w:type="gramEnd"/>
    </w:p>
    <w:p w14:paraId="66EA94FC" w14:textId="77777777" w:rsidR="00A94627" w:rsidRDefault="00A94627" w:rsidP="00A94627">
      <w:pPr>
        <w:pStyle w:val="CMDOutput"/>
      </w:pPr>
      <w:r>
        <w:lastRenderedPageBreak/>
        <w:t>04/27/</w:t>
      </w:r>
      <w:proofErr w:type="gramStart"/>
      <w:r>
        <w:t>2019  09:21</w:t>
      </w:r>
      <w:proofErr w:type="gramEnd"/>
      <w:r>
        <w:t xml:space="preserve"> AM    &lt;DIR&gt;         </w:t>
      </w:r>
      <w:proofErr w:type="gramStart"/>
      <w:r>
        <w:t xml:space="preserve"> ..</w:t>
      </w:r>
      <w:proofErr w:type="gramEnd"/>
    </w:p>
    <w:p w14:paraId="50627F22" w14:textId="77777777" w:rsidR="00A94627" w:rsidRDefault="00A94627" w:rsidP="00A94627">
      <w:pPr>
        <w:pStyle w:val="CMDOutput"/>
      </w:pPr>
      <w:r>
        <w:t>04/25/</w:t>
      </w:r>
      <w:proofErr w:type="gramStart"/>
      <w:r>
        <w:t>2019  11:39</w:t>
      </w:r>
      <w:proofErr w:type="gramEnd"/>
      <w:r>
        <w:t xml:space="preserve"> AM    &lt;DIR&gt;          3D Objects</w:t>
      </w:r>
    </w:p>
    <w:p w14:paraId="6DB41CC2" w14:textId="77777777" w:rsidR="00A94627" w:rsidRDefault="00A94627" w:rsidP="00A94627">
      <w:pPr>
        <w:pStyle w:val="CMDOutput"/>
      </w:pPr>
      <w:r>
        <w:t>04/25/</w:t>
      </w:r>
      <w:proofErr w:type="gramStart"/>
      <w:r>
        <w:t>2019  11:39</w:t>
      </w:r>
      <w:proofErr w:type="gramEnd"/>
      <w:r>
        <w:t xml:space="preserve"> AM    &lt;DIR&gt;          Contacts</w:t>
      </w:r>
    </w:p>
    <w:p w14:paraId="31C01D69" w14:textId="77777777" w:rsidR="00A94627" w:rsidRDefault="00A94627" w:rsidP="00A94627">
      <w:pPr>
        <w:pStyle w:val="CMDOutput"/>
      </w:pPr>
      <w:r>
        <w:t>04/26/</w:t>
      </w:r>
      <w:proofErr w:type="gramStart"/>
      <w:r>
        <w:t>2019  10:29</w:t>
      </w:r>
      <w:proofErr w:type="gramEnd"/>
      <w:r>
        <w:t xml:space="preserve"> AM    &lt;DIR&gt;          Desktop</w:t>
      </w:r>
    </w:p>
    <w:p w14:paraId="32352461" w14:textId="77777777" w:rsidR="00A94627" w:rsidRDefault="00A94627" w:rsidP="00A94627">
      <w:pPr>
        <w:pStyle w:val="CMDOutput"/>
      </w:pPr>
      <w:r>
        <w:t>04/25/</w:t>
      </w:r>
      <w:proofErr w:type="gramStart"/>
      <w:r>
        <w:t>2019  11:39</w:t>
      </w:r>
      <w:proofErr w:type="gramEnd"/>
      <w:r>
        <w:t xml:space="preserve"> AM    &lt;DIR&gt;          Documents</w:t>
      </w:r>
    </w:p>
    <w:p w14:paraId="3BC171E8" w14:textId="77777777" w:rsidR="00A94627" w:rsidRDefault="00A94627" w:rsidP="00A94627">
      <w:pPr>
        <w:pStyle w:val="CMDOutput"/>
      </w:pPr>
      <w:r>
        <w:t>04/25/</w:t>
      </w:r>
      <w:proofErr w:type="gramStart"/>
      <w:r>
        <w:t>2019  11:39</w:t>
      </w:r>
      <w:proofErr w:type="gramEnd"/>
      <w:r>
        <w:t xml:space="preserve"> AM    &lt;DIR&gt;          Downloads</w:t>
      </w:r>
    </w:p>
    <w:p w14:paraId="073BB4DD" w14:textId="77777777" w:rsidR="00A94627" w:rsidRDefault="00A94627" w:rsidP="00A94627">
      <w:pPr>
        <w:pStyle w:val="CMDOutput"/>
      </w:pPr>
      <w:r>
        <w:t>&lt;some output omitted&gt;</w:t>
      </w:r>
    </w:p>
    <w:p w14:paraId="18964520" w14:textId="77777777" w:rsidR="00A94627" w:rsidRDefault="00A94627" w:rsidP="00A94627">
      <w:pPr>
        <w:pStyle w:val="CMDOutput"/>
      </w:pPr>
      <w:r>
        <w:t xml:space="preserve">               0 File(s)              0 bytes</w:t>
      </w:r>
    </w:p>
    <w:p w14:paraId="57E69100" w14:textId="77777777" w:rsidR="00A94627" w:rsidRPr="00BB2DA9" w:rsidRDefault="00A94627" w:rsidP="00A94627">
      <w:pPr>
        <w:pStyle w:val="CMDOutput"/>
      </w:pPr>
      <w:r>
        <w:t xml:space="preserve">              15 Dir(</w:t>
      </w:r>
      <w:proofErr w:type="gramStart"/>
      <w:r>
        <w:t>s)  32,671,969,280</w:t>
      </w:r>
      <w:proofErr w:type="gramEnd"/>
      <w:r>
        <w:t xml:space="preserve"> bytes free</w:t>
      </w:r>
    </w:p>
    <w:p w14:paraId="43558591" w14:textId="77777777" w:rsidR="00A94627" w:rsidRDefault="00A94627" w:rsidP="00A94627">
      <w:pPr>
        <w:pStyle w:val="SubStepAlpha"/>
      </w:pPr>
      <w:r>
        <w:t xml:space="preserve">In the current directory, use the </w:t>
      </w:r>
      <w:r>
        <w:rPr>
          <w:b/>
        </w:rPr>
        <w:t>md</w:t>
      </w:r>
      <w:r>
        <w:t xml:space="preserve"> command to create three new folders: </w:t>
      </w:r>
      <w:r w:rsidRPr="00702F7A">
        <w:rPr>
          <w:b/>
        </w:rPr>
        <w:t>ITEfolder1</w:t>
      </w:r>
      <w:r>
        <w:t xml:space="preserve">, </w:t>
      </w:r>
      <w:r w:rsidRPr="00702F7A">
        <w:rPr>
          <w:b/>
        </w:rPr>
        <w:t>ITEfolder2</w:t>
      </w:r>
      <w:r>
        <w:t xml:space="preserve">, and </w:t>
      </w:r>
      <w:r w:rsidRPr="00702F7A">
        <w:rPr>
          <w:b/>
        </w:rPr>
        <w:t>ITEfolder3</w:t>
      </w:r>
      <w:r>
        <w:t xml:space="preserve">. Type </w:t>
      </w:r>
      <w:r>
        <w:rPr>
          <w:b/>
        </w:rPr>
        <w:t>md ITEfolder1</w:t>
      </w:r>
      <w:r>
        <w:t xml:space="preserve"> and press </w:t>
      </w:r>
      <w:r w:rsidRPr="00BB2DA9">
        <w:rPr>
          <w:b/>
        </w:rPr>
        <w:t>Enter</w:t>
      </w:r>
      <w:r w:rsidRPr="00BB2DA9">
        <w:t xml:space="preserve">. </w:t>
      </w:r>
      <w:r>
        <w:t>Create</w:t>
      </w:r>
      <w:r>
        <w:rPr>
          <w:b/>
        </w:rPr>
        <w:t xml:space="preserve"> ITEfolder2</w:t>
      </w:r>
      <w:r w:rsidRPr="00084B3F">
        <w:t xml:space="preserve"> and </w:t>
      </w:r>
      <w:r>
        <w:rPr>
          <w:b/>
        </w:rPr>
        <w:t>ITEfolder3</w:t>
      </w:r>
      <w:r w:rsidRPr="00BB2DA9">
        <w:t>.</w:t>
      </w:r>
      <w:r>
        <w:t xml:space="preserve"> (</w:t>
      </w:r>
      <w:r>
        <w:rPr>
          <w:b/>
        </w:rPr>
        <w:t>Note</w:t>
      </w:r>
      <w:r>
        <w:t xml:space="preserve">: The command </w:t>
      </w:r>
      <w:proofErr w:type="spellStart"/>
      <w:r>
        <w:rPr>
          <w:b/>
        </w:rPr>
        <w:t>mkdir</w:t>
      </w:r>
      <w:proofErr w:type="spellEnd"/>
      <w:r>
        <w:t xml:space="preserve"> performs the same function as the command </w:t>
      </w:r>
      <w:proofErr w:type="spellStart"/>
      <w:r>
        <w:rPr>
          <w:b/>
        </w:rPr>
        <w:t>md</w:t>
      </w:r>
      <w:r>
        <w:t>.</w:t>
      </w:r>
      <w:proofErr w:type="spellEnd"/>
      <w:r>
        <w:t>)</w:t>
      </w:r>
    </w:p>
    <w:p w14:paraId="42F1D9FA" w14:textId="77777777" w:rsidR="00A94627" w:rsidRDefault="00A94627" w:rsidP="00A94627">
      <w:pPr>
        <w:pStyle w:val="CMD"/>
        <w:keepNext/>
      </w:pPr>
      <w:r>
        <w:t xml:space="preserve">C:\Users\ITEUser&gt; </w:t>
      </w:r>
      <w:r>
        <w:rPr>
          <w:b/>
        </w:rPr>
        <w:t>md ITEf</w:t>
      </w:r>
      <w:r w:rsidRPr="00201767">
        <w:rPr>
          <w:b/>
        </w:rPr>
        <w:t>older1</w:t>
      </w:r>
    </w:p>
    <w:p w14:paraId="53441E8A" w14:textId="77777777" w:rsidR="00A94627" w:rsidRDefault="00A94627" w:rsidP="00A94627">
      <w:pPr>
        <w:pStyle w:val="CMD"/>
      </w:pPr>
      <w:r>
        <w:t xml:space="preserve">C:\Users\ITEUser&gt; </w:t>
      </w:r>
      <w:r w:rsidRPr="00201767">
        <w:rPr>
          <w:b/>
        </w:rPr>
        <w:t>md ITE</w:t>
      </w:r>
      <w:r>
        <w:rPr>
          <w:b/>
        </w:rPr>
        <w:t>f</w:t>
      </w:r>
      <w:r w:rsidRPr="00201767">
        <w:rPr>
          <w:b/>
        </w:rPr>
        <w:t>older2 ITE</w:t>
      </w:r>
      <w:r>
        <w:rPr>
          <w:b/>
        </w:rPr>
        <w:t>f</w:t>
      </w:r>
      <w:r w:rsidRPr="00201767">
        <w:rPr>
          <w:b/>
        </w:rPr>
        <w:t>older3</w:t>
      </w:r>
    </w:p>
    <w:p w14:paraId="77548259" w14:textId="77777777" w:rsidR="00A94627" w:rsidRPr="00BB2DA9" w:rsidRDefault="00A94627" w:rsidP="00A94627">
      <w:pPr>
        <w:pStyle w:val="SubStepAlpha"/>
      </w:pPr>
      <w:r>
        <w:t xml:space="preserve">Type </w:t>
      </w:r>
      <w:proofErr w:type="spellStart"/>
      <w:r>
        <w:rPr>
          <w:b/>
        </w:rPr>
        <w:t>dir</w:t>
      </w:r>
      <w:proofErr w:type="spellEnd"/>
      <w:r>
        <w:t xml:space="preserve"> to verify that the folders have been created.</w:t>
      </w:r>
    </w:p>
    <w:p w14:paraId="001997F5" w14:textId="77777777" w:rsidR="00A94627" w:rsidRDefault="00A94627" w:rsidP="00A94627">
      <w:pPr>
        <w:pStyle w:val="SubStepAlpha"/>
      </w:pPr>
      <w:r>
        <w:t xml:space="preserve">Type </w:t>
      </w:r>
      <w:r>
        <w:rPr>
          <w:b/>
        </w:rPr>
        <w:t>cd ITEfolder3</w:t>
      </w:r>
      <w:r w:rsidRPr="00CE267D">
        <w:t xml:space="preserve"> </w:t>
      </w:r>
      <w:r>
        <w:t xml:space="preserve">at the command prompt and press </w:t>
      </w:r>
      <w:r>
        <w:rPr>
          <w:b/>
        </w:rPr>
        <w:t>Enter</w:t>
      </w:r>
      <w:r>
        <w:t>.</w:t>
      </w:r>
    </w:p>
    <w:p w14:paraId="70E73CC9" w14:textId="77777777" w:rsidR="00A94627" w:rsidRDefault="00A94627" w:rsidP="00A94627">
      <w:pPr>
        <w:pStyle w:val="Heading3"/>
      </w:pPr>
      <w:r>
        <w:t>Question:</w:t>
      </w:r>
    </w:p>
    <w:p w14:paraId="7213E05B" w14:textId="430AAEFA" w:rsidR="00A94627" w:rsidRDefault="00A94627" w:rsidP="00A94627">
      <w:pPr>
        <w:pStyle w:val="BodyTextL50"/>
        <w:keepNext/>
      </w:pPr>
      <w:r>
        <w:t>Which folder are you in now?</w:t>
      </w:r>
      <w:r w:rsidR="000A5D58">
        <w:t xml:space="preserve">  </w:t>
      </w:r>
    </w:p>
    <w:p w14:paraId="50FF1C4D" w14:textId="1BD2F538" w:rsidR="000A5D58" w:rsidRDefault="00A94627" w:rsidP="000A5D58">
      <w:pPr>
        <w:pStyle w:val="BodyTextL50"/>
        <w:keepNext/>
      </w:pPr>
      <w:r>
        <w:t>Type your answers here.</w:t>
      </w:r>
      <w:r w:rsidR="000A5D58" w:rsidRPr="000A5D58">
        <w:t xml:space="preserve"> </w:t>
      </w:r>
      <w:proofErr w:type="spellStart"/>
      <w:r w:rsidR="000A5D58">
        <w:t>CdITEfolder</w:t>
      </w:r>
      <w:proofErr w:type="spellEnd"/>
      <w:r w:rsidR="000A5D58">
        <w:t xml:space="preserve"> 3</w:t>
      </w:r>
    </w:p>
    <w:p w14:paraId="7F92FBEA" w14:textId="65ED8B64" w:rsidR="00A94627" w:rsidRDefault="00A94627" w:rsidP="00A94627">
      <w:pPr>
        <w:pStyle w:val="AnswerLineL50"/>
      </w:pPr>
    </w:p>
    <w:p w14:paraId="10B5EA25" w14:textId="77777777" w:rsidR="00A75D0D" w:rsidRDefault="00A94627" w:rsidP="00A94627">
      <w:pPr>
        <w:pStyle w:val="SubStepAlpha"/>
      </w:pPr>
      <w:r>
        <w:t xml:space="preserve">Create </w:t>
      </w:r>
      <w:r w:rsidRPr="00201767">
        <w:rPr>
          <w:b/>
        </w:rPr>
        <w:t>ITE</w:t>
      </w:r>
      <w:r>
        <w:rPr>
          <w:b/>
        </w:rPr>
        <w:t>f</w:t>
      </w:r>
      <w:r w:rsidRPr="00201767">
        <w:rPr>
          <w:b/>
        </w:rPr>
        <w:t>older4</w:t>
      </w:r>
      <w:r>
        <w:t xml:space="preserve"> in the current directory. Within the </w:t>
      </w:r>
      <w:r w:rsidRPr="00702F7A">
        <w:rPr>
          <w:b/>
        </w:rPr>
        <w:t>ITEfolder</w:t>
      </w:r>
      <w:r>
        <w:rPr>
          <w:b/>
        </w:rPr>
        <w:t>4</w:t>
      </w:r>
      <w:r>
        <w:t xml:space="preserve"> folder, create a folder named </w:t>
      </w:r>
      <w:r>
        <w:rPr>
          <w:b/>
        </w:rPr>
        <w:t>ITEfolder5</w:t>
      </w:r>
      <w:r>
        <w:t xml:space="preserve">. Use the </w:t>
      </w:r>
      <w:proofErr w:type="spellStart"/>
      <w:r w:rsidRPr="00084B3F">
        <w:rPr>
          <w:b/>
        </w:rPr>
        <w:t>dir</w:t>
      </w:r>
      <w:proofErr w:type="spellEnd"/>
      <w:r>
        <w:t xml:space="preserve"> command to verify the folder creation.</w:t>
      </w:r>
    </w:p>
    <w:p w14:paraId="2DE439CD" w14:textId="77777777" w:rsidR="00A75D0D" w:rsidRDefault="00A75D0D" w:rsidP="00A75D0D">
      <w:pPr>
        <w:pStyle w:val="Heading3"/>
      </w:pPr>
      <w:r>
        <w:t>Question:</w:t>
      </w:r>
    </w:p>
    <w:p w14:paraId="278A3555" w14:textId="77777777" w:rsidR="00A94627" w:rsidRDefault="00A94627" w:rsidP="00A75D0D">
      <w:pPr>
        <w:pStyle w:val="BodyTextL50"/>
        <w:keepNext/>
      </w:pPr>
      <w:r>
        <w:t>What command or commands did you use to create the nested folders?</w:t>
      </w:r>
    </w:p>
    <w:p w14:paraId="7C2CB8C5" w14:textId="0C4F70CC" w:rsidR="00A75D0D" w:rsidRPr="000A5D58" w:rsidRDefault="00A75D0D" w:rsidP="00A75D0D">
      <w:pPr>
        <w:pStyle w:val="AnswerLineL50"/>
        <w:rPr>
          <w:color w:val="000000" w:themeColor="text1"/>
        </w:rPr>
      </w:pPr>
      <w:r>
        <w:t>Type your answers here.</w:t>
      </w:r>
      <w:r w:rsidR="000A5D58">
        <w:rPr>
          <w:color w:val="000000" w:themeColor="text1"/>
        </w:rPr>
        <w:t>ms itefolder2 /ITEfolder5</w:t>
      </w:r>
    </w:p>
    <w:p w14:paraId="644BF12A" w14:textId="77777777" w:rsidR="00A94627" w:rsidRDefault="00A94627" w:rsidP="00A94627">
      <w:pPr>
        <w:pStyle w:val="SubStepAlpha"/>
      </w:pPr>
      <w:r>
        <w:t>Change directory as necessary until you are in ITEfolder5.</w:t>
      </w:r>
    </w:p>
    <w:p w14:paraId="506FB4CB" w14:textId="77777777" w:rsidR="00A94627" w:rsidRDefault="00A94627" w:rsidP="00A94627">
      <w:pPr>
        <w:pStyle w:val="SubStepAlpha"/>
      </w:pPr>
      <w:r>
        <w:t xml:space="preserve">Type </w:t>
      </w:r>
      <w:r>
        <w:rPr>
          <w:b/>
        </w:rPr>
        <w:t>cd</w:t>
      </w:r>
      <w:proofErr w:type="gramStart"/>
      <w:r>
        <w:rPr>
          <w:b/>
        </w:rPr>
        <w:t xml:space="preserve"> ..</w:t>
      </w:r>
      <w:proofErr w:type="gramEnd"/>
      <w:r w:rsidRPr="00DF6AC5">
        <w:t xml:space="preserve"> to change the current di</w:t>
      </w:r>
      <w:r>
        <w:t>rectory</w:t>
      </w:r>
      <w:r w:rsidRPr="00DF6AC5">
        <w:t>.</w:t>
      </w:r>
      <w:r>
        <w:t xml:space="preserve"> Each</w:t>
      </w:r>
      <w:proofErr w:type="gramStart"/>
      <w:r>
        <w:t xml:space="preserve"> </w:t>
      </w:r>
      <w:r>
        <w:rPr>
          <w:b/>
        </w:rPr>
        <w:t>..</w:t>
      </w:r>
      <w:proofErr w:type="gramEnd"/>
      <w:r>
        <w:t xml:space="preserve"> is a shortcut to move up one level in the directory tree.</w:t>
      </w:r>
    </w:p>
    <w:p w14:paraId="6877B619" w14:textId="77777777" w:rsidR="00A75D0D" w:rsidRDefault="00A75D0D" w:rsidP="00A75D0D">
      <w:pPr>
        <w:pStyle w:val="Heading3"/>
      </w:pPr>
      <w:r>
        <w:t>Question:</w:t>
      </w:r>
    </w:p>
    <w:p w14:paraId="5391BB91" w14:textId="77777777" w:rsidR="00A94627" w:rsidRDefault="00A94627" w:rsidP="00A94627">
      <w:pPr>
        <w:pStyle w:val="BodyTextL50"/>
        <w:keepNext/>
      </w:pPr>
      <w:r>
        <w:t xml:space="preserve">After issuing the </w:t>
      </w:r>
      <w:r>
        <w:rPr>
          <w:b/>
        </w:rPr>
        <w:t>cd</w:t>
      </w:r>
      <w:proofErr w:type="gramStart"/>
      <w:r>
        <w:rPr>
          <w:b/>
        </w:rPr>
        <w:t xml:space="preserve"> ..</w:t>
      </w:r>
      <w:proofErr w:type="gramEnd"/>
      <w:r>
        <w:t xml:space="preserve"> command, what is your directory now?</w:t>
      </w:r>
    </w:p>
    <w:p w14:paraId="18D58564" w14:textId="144E5AAF" w:rsidR="00A94627" w:rsidRDefault="00F328C9" w:rsidP="00F328C9">
      <w:pPr>
        <w:pStyle w:val="AnswerLineL50"/>
      </w:pPr>
      <w:r>
        <w:t xml:space="preserve">Type your answers </w:t>
      </w:r>
      <w:proofErr w:type="spellStart"/>
      <w:proofErr w:type="gramStart"/>
      <w:r>
        <w:t>here.</w:t>
      </w:r>
      <w:r w:rsidR="000A5D58">
        <w:t>ITEflder</w:t>
      </w:r>
      <w:proofErr w:type="spellEnd"/>
      <w:proofErr w:type="gramEnd"/>
      <w:r w:rsidR="000A5D58">
        <w:t xml:space="preserve"> 4</w:t>
      </w:r>
    </w:p>
    <w:p w14:paraId="6FED9AC7" w14:textId="5DD4C429" w:rsidR="00A94627" w:rsidRPr="00A75D0D" w:rsidRDefault="00A94627" w:rsidP="00A75D0D">
      <w:pPr>
        <w:pStyle w:val="BodyTextL50"/>
        <w:keepNext/>
      </w:pPr>
      <w:r w:rsidRPr="00A75D0D">
        <w:t xml:space="preserve">What would be the current directory if you issue this command at </w:t>
      </w:r>
      <w:r w:rsidR="00BF6521">
        <w:t>C</w:t>
      </w:r>
      <w:r w:rsidR="00BF6521" w:rsidRPr="00BF6521">
        <w:t>:\Users\ITEUser\ITEfolder3\ITEFolder4</w:t>
      </w:r>
      <w:r w:rsidRPr="00A75D0D">
        <w:t>?</w:t>
      </w:r>
    </w:p>
    <w:p w14:paraId="0957C240" w14:textId="77777777" w:rsidR="00A94627" w:rsidRPr="00A75D0D" w:rsidRDefault="00A75D0D" w:rsidP="00A75D0D">
      <w:pPr>
        <w:pStyle w:val="AnswerLineL50"/>
      </w:pPr>
      <w:r>
        <w:t>Type your answers here.</w:t>
      </w:r>
    </w:p>
    <w:p w14:paraId="21530EBE" w14:textId="77777777" w:rsidR="00A94627" w:rsidRPr="00DF6AC5" w:rsidRDefault="00A94627" w:rsidP="00A75D0D">
      <w:pPr>
        <w:pStyle w:val="Heading2"/>
      </w:pPr>
      <w:r w:rsidRPr="00DF6AC5">
        <w:t>Create text files</w:t>
      </w:r>
      <w:r>
        <w:t>.</w:t>
      </w:r>
    </w:p>
    <w:p w14:paraId="0A694DE4" w14:textId="77777777" w:rsidR="00A94627" w:rsidRDefault="00A94627" w:rsidP="00A75D0D">
      <w:pPr>
        <w:pStyle w:val="SubStepAlpha"/>
      </w:pPr>
      <w:r>
        <w:t xml:space="preserve">Navigate to the </w:t>
      </w:r>
      <w:r w:rsidRPr="00702F7A">
        <w:rPr>
          <w:b/>
        </w:rPr>
        <w:t>C:\Users\ITEUser\ITEfolder1</w:t>
      </w:r>
      <w:r>
        <w:t xml:space="preserve"> directory. Type </w:t>
      </w:r>
      <w:r w:rsidRPr="002C0CD7">
        <w:rPr>
          <w:b/>
        </w:rPr>
        <w:t>cd</w:t>
      </w:r>
      <w:proofErr w:type="gramStart"/>
      <w:r w:rsidRPr="002C0CD7">
        <w:rPr>
          <w:b/>
        </w:rPr>
        <w:t xml:space="preserve"> </w:t>
      </w:r>
      <w:r>
        <w:rPr>
          <w:b/>
        </w:rPr>
        <w:t>..</w:t>
      </w:r>
      <w:proofErr w:type="gramEnd"/>
      <w:r>
        <w:rPr>
          <w:b/>
        </w:rPr>
        <w:t>\ITEfolder1</w:t>
      </w:r>
      <w:r>
        <w:t xml:space="preserve"> at the prompt.</w:t>
      </w:r>
    </w:p>
    <w:p w14:paraId="04DDE685" w14:textId="77777777" w:rsidR="00A94627" w:rsidRDefault="00A94627" w:rsidP="00A75D0D">
      <w:pPr>
        <w:pStyle w:val="SubStepAlpha"/>
      </w:pPr>
      <w:r>
        <w:t xml:space="preserve">Type </w:t>
      </w:r>
      <w:r w:rsidRPr="002E4B05">
        <w:rPr>
          <w:b/>
        </w:rPr>
        <w:t>echo This is doc1.txt &gt; doc1.txt</w:t>
      </w:r>
      <w:r>
        <w:t xml:space="preserve"> at the command prompt. The </w:t>
      </w:r>
      <w:r>
        <w:rPr>
          <w:b/>
        </w:rPr>
        <w:t>echo</w:t>
      </w:r>
      <w:r>
        <w:t xml:space="preserve"> command is used to display a message at the command prompt. The </w:t>
      </w:r>
      <w:r>
        <w:rPr>
          <w:b/>
        </w:rPr>
        <w:t xml:space="preserve">&gt; </w:t>
      </w:r>
      <w:r>
        <w:t xml:space="preserve">is used to redirect the message from the screen to a file. For example, in the first line, the message </w:t>
      </w:r>
      <w:r>
        <w:rPr>
          <w:b/>
        </w:rPr>
        <w:t>This is doc1.txt</w:t>
      </w:r>
      <w:r>
        <w:t xml:space="preserve"> is redirected into a new file named </w:t>
      </w:r>
      <w:r>
        <w:rPr>
          <w:b/>
        </w:rPr>
        <w:t>doc1.txt</w:t>
      </w:r>
      <w:r>
        <w:t xml:space="preserve">. Use the </w:t>
      </w:r>
      <w:r>
        <w:rPr>
          <w:b/>
        </w:rPr>
        <w:t xml:space="preserve">echo </w:t>
      </w:r>
      <w:r w:rsidRPr="00901851">
        <w:t>command and</w:t>
      </w:r>
      <w:r>
        <w:rPr>
          <w:b/>
        </w:rPr>
        <w:t xml:space="preserve"> &gt; </w:t>
      </w:r>
      <w:r w:rsidRPr="00901851">
        <w:t xml:space="preserve">redirect to create these files: </w:t>
      </w:r>
      <w:r w:rsidRPr="00702F7A">
        <w:rPr>
          <w:b/>
        </w:rPr>
        <w:t>doc2.txt</w:t>
      </w:r>
      <w:r w:rsidRPr="00901851">
        <w:t xml:space="preserve">, </w:t>
      </w:r>
      <w:r w:rsidRPr="00702F7A">
        <w:rPr>
          <w:b/>
        </w:rPr>
        <w:t>file1.txt</w:t>
      </w:r>
      <w:r w:rsidRPr="00901851">
        <w:t xml:space="preserve">, and </w:t>
      </w:r>
      <w:r w:rsidRPr="00702F7A">
        <w:rPr>
          <w:b/>
        </w:rPr>
        <w:t>file2.txt</w:t>
      </w:r>
      <w:r w:rsidRPr="00901851">
        <w:t>.</w:t>
      </w:r>
    </w:p>
    <w:p w14:paraId="4FE122C1" w14:textId="77777777" w:rsidR="00A94627" w:rsidRDefault="00A94627" w:rsidP="00A94627">
      <w:pPr>
        <w:pStyle w:val="CMD"/>
      </w:pPr>
      <w:r>
        <w:t xml:space="preserve">C:\Users\ITEUser\ITEfolder1&gt; </w:t>
      </w:r>
      <w:r w:rsidRPr="007D6E18">
        <w:rPr>
          <w:b/>
        </w:rPr>
        <w:t>echo This is doc1.txt &gt; doc1.txt</w:t>
      </w:r>
    </w:p>
    <w:p w14:paraId="0AFF26ED" w14:textId="77777777" w:rsidR="00A94627" w:rsidRDefault="00A94627" w:rsidP="00A94627">
      <w:pPr>
        <w:pStyle w:val="CMD"/>
      </w:pPr>
      <w:r>
        <w:t xml:space="preserve">C:\Users\ITEUser\ITEfolder1&gt; </w:t>
      </w:r>
      <w:r w:rsidRPr="007D6E18">
        <w:rPr>
          <w:b/>
        </w:rPr>
        <w:t>echo This is doc2.txt &gt; doc2.txt</w:t>
      </w:r>
    </w:p>
    <w:p w14:paraId="7984F948" w14:textId="77777777" w:rsidR="00A94627" w:rsidRDefault="00A94627" w:rsidP="00A94627">
      <w:pPr>
        <w:pStyle w:val="CMD"/>
      </w:pPr>
      <w:r>
        <w:t xml:space="preserve">C:\Users\ITEUser\ITEfolder1&gt; </w:t>
      </w:r>
      <w:r w:rsidRPr="007D6E18">
        <w:rPr>
          <w:b/>
        </w:rPr>
        <w:t>echo This is file1.txt &gt; file1.txt</w:t>
      </w:r>
    </w:p>
    <w:p w14:paraId="7D5C3F48" w14:textId="77777777" w:rsidR="00A94627" w:rsidRDefault="00A94627" w:rsidP="00A94627">
      <w:pPr>
        <w:pStyle w:val="CMD"/>
      </w:pPr>
      <w:r>
        <w:lastRenderedPageBreak/>
        <w:t xml:space="preserve">C:\Users\ITEUser\ITEfolder1&gt; </w:t>
      </w:r>
      <w:r w:rsidRPr="007D6E18">
        <w:rPr>
          <w:b/>
        </w:rPr>
        <w:t>echo This is file2.txt &gt; file2.txt</w:t>
      </w:r>
    </w:p>
    <w:p w14:paraId="56F49E5F" w14:textId="77777777" w:rsidR="00A94627" w:rsidRDefault="00A94627" w:rsidP="00A75D0D">
      <w:pPr>
        <w:pStyle w:val="SubStepAlpha"/>
      </w:pPr>
      <w:r>
        <w:t xml:space="preserve">Use the </w:t>
      </w:r>
      <w:proofErr w:type="spellStart"/>
      <w:r w:rsidRPr="007D6E18">
        <w:rPr>
          <w:b/>
        </w:rPr>
        <w:t>dir</w:t>
      </w:r>
      <w:proofErr w:type="spellEnd"/>
      <w:r>
        <w:t xml:space="preserve"> command to verify the files are in the </w:t>
      </w:r>
      <w:r w:rsidRPr="007D6E18">
        <w:rPr>
          <w:b/>
        </w:rPr>
        <w:t>ITEfolder1</w:t>
      </w:r>
      <w:r>
        <w:t xml:space="preserve"> folder.</w:t>
      </w:r>
    </w:p>
    <w:p w14:paraId="016C8E0A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C751FC">
        <w:rPr>
          <w:b/>
        </w:rPr>
        <w:t>dir</w:t>
      </w:r>
      <w:proofErr w:type="spellEnd"/>
    </w:p>
    <w:p w14:paraId="3C91BBD9" w14:textId="77777777" w:rsidR="00A94627" w:rsidRDefault="00A94627" w:rsidP="00A94627">
      <w:pPr>
        <w:pStyle w:val="CMDOutput"/>
      </w:pPr>
      <w:r>
        <w:t>&lt;some output omitted&gt;</w:t>
      </w:r>
    </w:p>
    <w:p w14:paraId="3DE03FBC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08:05</w:t>
      </w:r>
      <w:proofErr w:type="gramEnd"/>
      <w:r>
        <w:t xml:space="preserve"> AM                19 doc1.txt</w:t>
      </w:r>
    </w:p>
    <w:p w14:paraId="5EF9F4AC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08:06</w:t>
      </w:r>
      <w:proofErr w:type="gramEnd"/>
      <w:r>
        <w:t xml:space="preserve"> AM                19 doc2.txt</w:t>
      </w:r>
    </w:p>
    <w:p w14:paraId="362C6179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08:08</w:t>
      </w:r>
      <w:proofErr w:type="gramEnd"/>
      <w:r>
        <w:t xml:space="preserve"> AM                20 file1.txt</w:t>
      </w:r>
    </w:p>
    <w:p w14:paraId="5FA42384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08:08</w:t>
      </w:r>
      <w:proofErr w:type="gramEnd"/>
      <w:r>
        <w:t xml:space="preserve"> AM                20 file2.txt</w:t>
      </w:r>
    </w:p>
    <w:p w14:paraId="36F36083" w14:textId="77777777" w:rsidR="00A94627" w:rsidRDefault="00A94627" w:rsidP="00A94627">
      <w:pPr>
        <w:pStyle w:val="CMDOutput"/>
      </w:pPr>
      <w:r>
        <w:t xml:space="preserve">               4 File(s)             78 bytes</w:t>
      </w:r>
    </w:p>
    <w:p w14:paraId="31CA4819" w14:textId="77777777" w:rsidR="00A94627" w:rsidRDefault="00A94627" w:rsidP="00A94627">
      <w:pPr>
        <w:pStyle w:val="CMDOutput"/>
      </w:pPr>
      <w:r>
        <w:t xml:space="preserve">               2 Dir(</w:t>
      </w:r>
      <w:proofErr w:type="gramStart"/>
      <w:r>
        <w:t>s)  32,625,397,760</w:t>
      </w:r>
      <w:proofErr w:type="gramEnd"/>
      <w:r>
        <w:t xml:space="preserve"> bytes free</w:t>
      </w:r>
    </w:p>
    <w:p w14:paraId="383CBE00" w14:textId="77777777" w:rsidR="00A94627" w:rsidRDefault="00A94627" w:rsidP="00A94627">
      <w:pPr>
        <w:pStyle w:val="SubStepAlpha"/>
      </w:pPr>
      <w:r>
        <w:t xml:space="preserve">Use the </w:t>
      </w:r>
      <w:r>
        <w:rPr>
          <w:b/>
        </w:rPr>
        <w:t>more</w:t>
      </w:r>
      <w:r>
        <w:t xml:space="preserve"> or </w:t>
      </w:r>
      <w:r>
        <w:rPr>
          <w:b/>
        </w:rPr>
        <w:t>type</w:t>
      </w:r>
      <w:r>
        <w:t xml:space="preserve"> command to view the content of the newly created text files.</w:t>
      </w:r>
    </w:p>
    <w:p w14:paraId="0D51D474" w14:textId="77777777" w:rsidR="00A94627" w:rsidRDefault="00A94627" w:rsidP="00A94627">
      <w:pPr>
        <w:pStyle w:val="CMD"/>
      </w:pPr>
      <w:r>
        <w:t xml:space="preserve">C:\Users\ITEUser\ITEfolder1&gt; </w:t>
      </w:r>
      <w:r w:rsidRPr="00B569EA">
        <w:rPr>
          <w:b/>
        </w:rPr>
        <w:t>more doc1.txt</w:t>
      </w:r>
    </w:p>
    <w:p w14:paraId="17502070" w14:textId="77777777" w:rsidR="00A94627" w:rsidRDefault="00A94627" w:rsidP="00A94627">
      <w:pPr>
        <w:pStyle w:val="CMD"/>
      </w:pPr>
      <w:r>
        <w:t>This is doc1.txt</w:t>
      </w:r>
    </w:p>
    <w:p w14:paraId="77F9284C" w14:textId="610A553C" w:rsidR="00A94627" w:rsidRDefault="005277DC" w:rsidP="00A94627">
      <w:pPr>
        <w:pStyle w:val="CMD"/>
      </w:pPr>
      <w:r w:rsidRPr="005277DC">
        <w:drawing>
          <wp:inline distT="0" distB="0" distL="0" distR="0" wp14:anchorId="6474B88F" wp14:editId="6CD93703">
            <wp:extent cx="4258269" cy="609685"/>
            <wp:effectExtent l="0" t="0" r="9525" b="0"/>
            <wp:docPr id="142659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99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F3FB" w14:textId="77777777" w:rsidR="00A94627" w:rsidRDefault="00A94627" w:rsidP="00A94627">
      <w:pPr>
        <w:pStyle w:val="CMD"/>
      </w:pPr>
      <w:r>
        <w:t xml:space="preserve">C:\Users\ITEUser\ITEfolder1&gt; </w:t>
      </w:r>
      <w:r w:rsidRPr="00B569EA">
        <w:rPr>
          <w:b/>
        </w:rPr>
        <w:t>type doc2.txt</w:t>
      </w:r>
    </w:p>
    <w:p w14:paraId="101BAE24" w14:textId="77777777" w:rsidR="00A94627" w:rsidRDefault="00A94627" w:rsidP="00A94627">
      <w:pPr>
        <w:pStyle w:val="CMD"/>
      </w:pPr>
      <w:r>
        <w:t>This is doc2.txt</w:t>
      </w:r>
    </w:p>
    <w:p w14:paraId="7DB3512E" w14:textId="1E5635B2" w:rsidR="005277DC" w:rsidRDefault="005277DC" w:rsidP="00A94627">
      <w:pPr>
        <w:pStyle w:val="CMD"/>
      </w:pPr>
      <w:r w:rsidRPr="005277DC">
        <w:drawing>
          <wp:inline distT="0" distB="0" distL="0" distR="0" wp14:anchorId="6C56B990" wp14:editId="5619C997">
            <wp:extent cx="5544324" cy="600159"/>
            <wp:effectExtent l="0" t="0" r="0" b="9525"/>
            <wp:docPr id="16450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94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5946" w14:textId="77777777" w:rsidR="00A94627" w:rsidRDefault="00A94627" w:rsidP="00A94627">
      <w:pPr>
        <w:pStyle w:val="Heading2"/>
      </w:pPr>
      <w:r>
        <w:t>Copy, delete, and move files.</w:t>
      </w:r>
    </w:p>
    <w:p w14:paraId="09117CC5" w14:textId="77777777" w:rsidR="00A94627" w:rsidRDefault="00A94627" w:rsidP="00A94627">
      <w:pPr>
        <w:pStyle w:val="SubStepAlpha"/>
      </w:pPr>
      <w:r>
        <w:t>At t</w:t>
      </w:r>
      <w:r w:rsidRPr="00A75D0D">
        <w:t>he co</w:t>
      </w:r>
      <w:r>
        <w:t xml:space="preserve">mmand prompt, type </w:t>
      </w:r>
      <w:r>
        <w:rPr>
          <w:b/>
        </w:rPr>
        <w:t>move doc2.txt C:\Users\ITEUser\ITEfolder2</w:t>
      </w:r>
      <w:r>
        <w:t xml:space="preserve"> to move the file </w:t>
      </w:r>
      <w:r w:rsidRPr="00702F7A">
        <w:rPr>
          <w:b/>
        </w:rPr>
        <w:t>doc2.txt</w:t>
      </w:r>
      <w:r>
        <w:t xml:space="preserve"> to the </w:t>
      </w:r>
      <w:r w:rsidRPr="00702F7A">
        <w:rPr>
          <w:b/>
        </w:rPr>
        <w:t>C:\Users\ITEUser\ITEfolder2</w:t>
      </w:r>
      <w:r>
        <w:t xml:space="preserve"> directory.</w:t>
      </w:r>
    </w:p>
    <w:p w14:paraId="7EEC36BA" w14:textId="77777777" w:rsidR="00A94627" w:rsidRDefault="00A94627" w:rsidP="00A94627">
      <w:pPr>
        <w:pStyle w:val="CMD"/>
      </w:pPr>
      <w:r>
        <w:t xml:space="preserve">C:\Users\ITEUser\ITEfolder1&gt; </w:t>
      </w:r>
      <w:r w:rsidRPr="00C751FC">
        <w:rPr>
          <w:b/>
        </w:rPr>
        <w:t>move doc2.txt C:\Users\ITEUser\ITEfolder2</w:t>
      </w:r>
    </w:p>
    <w:p w14:paraId="46FC815E" w14:textId="77777777" w:rsidR="00A94627" w:rsidRDefault="00A94627" w:rsidP="00A94627">
      <w:pPr>
        <w:pStyle w:val="CMD"/>
      </w:pPr>
      <w:r>
        <w:t xml:space="preserve">        1 file(s) moved.</w:t>
      </w:r>
    </w:p>
    <w:p w14:paraId="72B7A5CB" w14:textId="317F1978" w:rsidR="005277DC" w:rsidRDefault="005277DC" w:rsidP="00A94627">
      <w:pPr>
        <w:pStyle w:val="CMD"/>
      </w:pPr>
      <w:r w:rsidRPr="005277DC">
        <w:drawing>
          <wp:inline distT="0" distB="0" distL="0" distR="0" wp14:anchorId="7400E87B" wp14:editId="61E3B95B">
            <wp:extent cx="4429743" cy="600159"/>
            <wp:effectExtent l="0" t="0" r="0" b="9525"/>
            <wp:docPr id="45305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57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E078" w14:textId="77777777" w:rsidR="00A94627" w:rsidRDefault="00A94627" w:rsidP="00A94627">
      <w:pPr>
        <w:pStyle w:val="SubStepAlpha"/>
      </w:pPr>
      <w:r>
        <w:t xml:space="preserve">Type </w:t>
      </w:r>
      <w:proofErr w:type="spellStart"/>
      <w:r w:rsidRPr="00B55D0A">
        <w:rPr>
          <w:b/>
        </w:rPr>
        <w:t>dir</w:t>
      </w:r>
      <w:proofErr w:type="spellEnd"/>
      <w:r>
        <w:t xml:space="preserve"> at the </w:t>
      </w:r>
      <w:r w:rsidRPr="00A75D0D">
        <w:t>pro</w:t>
      </w:r>
      <w:r>
        <w:t xml:space="preserve">mpt to verify that </w:t>
      </w:r>
      <w:r w:rsidRPr="00702F7A">
        <w:rPr>
          <w:b/>
        </w:rPr>
        <w:t>doc2.txt</w:t>
      </w:r>
      <w:r>
        <w:t xml:space="preserve"> is no longer in the current directory.</w:t>
      </w:r>
    </w:p>
    <w:p w14:paraId="5CDF35F5" w14:textId="77777777" w:rsidR="00A94627" w:rsidRDefault="00A94627" w:rsidP="00A94627">
      <w:pPr>
        <w:pStyle w:val="SubStepAlpha"/>
      </w:pPr>
      <w:r>
        <w:t>Navigate to</w:t>
      </w:r>
      <w:r>
        <w:rPr>
          <w:b/>
        </w:rPr>
        <w:t xml:space="preserve"> C:\Users\ITEUser\ITEfolder2 </w:t>
      </w:r>
      <w:r>
        <w:t>to change the dire</w:t>
      </w:r>
      <w:r w:rsidRPr="00A75D0D">
        <w:t xml:space="preserve">ctory </w:t>
      </w:r>
      <w:r>
        <w:t xml:space="preserve">to </w:t>
      </w:r>
      <w:r w:rsidRPr="00702F7A">
        <w:rPr>
          <w:b/>
        </w:rPr>
        <w:t>ITEfolder2</w:t>
      </w:r>
      <w:r>
        <w:t xml:space="preserve">. Type </w:t>
      </w:r>
      <w:proofErr w:type="spellStart"/>
      <w:r w:rsidRPr="002E4B05">
        <w:rPr>
          <w:b/>
        </w:rPr>
        <w:t>dir</w:t>
      </w:r>
      <w:proofErr w:type="spellEnd"/>
      <w:r>
        <w:t xml:space="preserve"> at the prompt to verify </w:t>
      </w:r>
      <w:r w:rsidRPr="00702F7A">
        <w:rPr>
          <w:b/>
        </w:rPr>
        <w:t>doc2.txt</w:t>
      </w:r>
      <w:r>
        <w:t xml:space="preserve"> has been moved.</w:t>
      </w:r>
    </w:p>
    <w:p w14:paraId="7A25D416" w14:textId="77777777" w:rsidR="00A94627" w:rsidRDefault="00A94627" w:rsidP="00A94627">
      <w:pPr>
        <w:pStyle w:val="SubStepAlpha"/>
      </w:pPr>
      <w:r>
        <w:t xml:space="preserve">Type </w:t>
      </w:r>
      <w:r>
        <w:rPr>
          <w:b/>
        </w:rPr>
        <w:t>copy doc2.txt doc2_copy.txt</w:t>
      </w:r>
      <w:r>
        <w:t xml:space="preserve"> to creat</w:t>
      </w:r>
      <w:r w:rsidRPr="00A75D0D">
        <w:t>e a</w:t>
      </w:r>
      <w:r>
        <w:t xml:space="preserve"> copy of </w:t>
      </w:r>
      <w:r w:rsidRPr="00702F7A">
        <w:rPr>
          <w:b/>
        </w:rPr>
        <w:t>doc2.txt</w:t>
      </w:r>
      <w:r>
        <w:t xml:space="preserve">. Type </w:t>
      </w:r>
      <w:proofErr w:type="spellStart"/>
      <w:r w:rsidRPr="00CC1827">
        <w:rPr>
          <w:b/>
        </w:rPr>
        <w:t>dir</w:t>
      </w:r>
      <w:proofErr w:type="spellEnd"/>
      <w:r>
        <w:t xml:space="preserve"> at the prompt to verify a copy of the file has been created.</w:t>
      </w:r>
    </w:p>
    <w:p w14:paraId="18465943" w14:textId="77777777" w:rsidR="00A94627" w:rsidRDefault="00A94627" w:rsidP="00A94627">
      <w:pPr>
        <w:pStyle w:val="CMD"/>
      </w:pPr>
      <w:r>
        <w:t xml:space="preserve">C:\Users\ITEUser\ITEfolder2&gt; </w:t>
      </w:r>
      <w:proofErr w:type="spellStart"/>
      <w:r w:rsidRPr="007924FD">
        <w:rPr>
          <w:b/>
        </w:rPr>
        <w:t>dir</w:t>
      </w:r>
      <w:proofErr w:type="spellEnd"/>
    </w:p>
    <w:p w14:paraId="5DDB3030" w14:textId="77777777" w:rsidR="00A94627" w:rsidRDefault="00A94627" w:rsidP="00A94627">
      <w:pPr>
        <w:pStyle w:val="CMD"/>
      </w:pPr>
      <w:r>
        <w:t>&lt;some output omitted&gt;</w:t>
      </w:r>
    </w:p>
    <w:p w14:paraId="3CD47AE7" w14:textId="77777777" w:rsidR="00A94627" w:rsidRDefault="00A94627" w:rsidP="00A94627">
      <w:pPr>
        <w:pStyle w:val="CMD"/>
      </w:pPr>
      <w:r>
        <w:t>Directory of C:\Users\ITEUser\ITEfolder2</w:t>
      </w:r>
    </w:p>
    <w:p w14:paraId="3E7BC51D" w14:textId="77777777" w:rsidR="00A94627" w:rsidRDefault="00A94627" w:rsidP="00A94627">
      <w:pPr>
        <w:pStyle w:val="CMD"/>
      </w:pPr>
    </w:p>
    <w:p w14:paraId="2D45B12B" w14:textId="77777777" w:rsidR="00A94627" w:rsidRDefault="00A94627" w:rsidP="00A94627">
      <w:pPr>
        <w:pStyle w:val="CMD"/>
      </w:pPr>
      <w:r>
        <w:t>04/30/</w:t>
      </w:r>
      <w:proofErr w:type="gramStart"/>
      <w:r>
        <w:t>2019  09:07</w:t>
      </w:r>
      <w:proofErr w:type="gramEnd"/>
      <w:r>
        <w:t xml:space="preserve"> AM                19 doc2.txt</w:t>
      </w:r>
    </w:p>
    <w:p w14:paraId="65AA8AF9" w14:textId="77777777" w:rsidR="00A94627" w:rsidRDefault="00A94627" w:rsidP="00A94627">
      <w:pPr>
        <w:pStyle w:val="CMD"/>
      </w:pPr>
      <w:r>
        <w:t>04/30/</w:t>
      </w:r>
      <w:proofErr w:type="gramStart"/>
      <w:r>
        <w:t>2019  09:07</w:t>
      </w:r>
      <w:proofErr w:type="gramEnd"/>
      <w:r>
        <w:t xml:space="preserve"> AM                19 doc2_copy.txt</w:t>
      </w:r>
    </w:p>
    <w:p w14:paraId="5AA24FD1" w14:textId="77777777" w:rsidR="00A94627" w:rsidRDefault="00A94627" w:rsidP="00A94627">
      <w:pPr>
        <w:pStyle w:val="CMD"/>
      </w:pPr>
      <w:r>
        <w:t xml:space="preserve">               2 File(s)             38 bytes</w:t>
      </w:r>
    </w:p>
    <w:p w14:paraId="1FDCEB35" w14:textId="77777777" w:rsidR="00A94627" w:rsidRDefault="00A94627" w:rsidP="00A94627">
      <w:pPr>
        <w:pStyle w:val="CMD"/>
      </w:pPr>
      <w:r>
        <w:t xml:space="preserve">               2 Dir(</w:t>
      </w:r>
      <w:proofErr w:type="gramStart"/>
      <w:r>
        <w:t>s)  31,753,068,544</w:t>
      </w:r>
      <w:proofErr w:type="gramEnd"/>
      <w:r>
        <w:t xml:space="preserve"> bytes free</w:t>
      </w:r>
    </w:p>
    <w:p w14:paraId="79380167" w14:textId="77777777" w:rsidR="00A94627" w:rsidRDefault="00A94627" w:rsidP="00A94627">
      <w:pPr>
        <w:pStyle w:val="SubStepAlpha"/>
      </w:pPr>
      <w:r>
        <w:lastRenderedPageBreak/>
        <w:t xml:space="preserve">Use the </w:t>
      </w:r>
      <w:r w:rsidRPr="0040293A">
        <w:rPr>
          <w:b/>
        </w:rPr>
        <w:t>move</w:t>
      </w:r>
      <w:r>
        <w:t xml:space="preserve"> com</w:t>
      </w:r>
      <w:r w:rsidRPr="00A75D0D">
        <w:t>mand to</w:t>
      </w:r>
      <w:r>
        <w:t xml:space="preserve"> move </w:t>
      </w:r>
      <w:r w:rsidRPr="00702F7A">
        <w:rPr>
          <w:b/>
        </w:rPr>
        <w:t>doc2_copy.txt</w:t>
      </w:r>
      <w:r>
        <w:t xml:space="preserve"> to </w:t>
      </w:r>
      <w:r w:rsidRPr="00702F7A">
        <w:rPr>
          <w:b/>
        </w:rPr>
        <w:t>ITEfolder1</w:t>
      </w:r>
      <w:r>
        <w:t xml:space="preserve">. Type </w:t>
      </w:r>
      <w:r>
        <w:rPr>
          <w:b/>
        </w:rPr>
        <w:t>move doc2_copy.txt</w:t>
      </w:r>
      <w:proofErr w:type="gramStart"/>
      <w:r>
        <w:rPr>
          <w:b/>
        </w:rPr>
        <w:t xml:space="preserve"> ..</w:t>
      </w:r>
      <w:proofErr w:type="gramEnd"/>
      <w:r>
        <w:rPr>
          <w:b/>
        </w:rPr>
        <w:t>\ITEfolder1</w:t>
      </w:r>
      <w:r>
        <w:t>.</w:t>
      </w:r>
    </w:p>
    <w:p w14:paraId="749AD29D" w14:textId="77777777" w:rsidR="00A94627" w:rsidRDefault="00A94627" w:rsidP="00A94627">
      <w:pPr>
        <w:pStyle w:val="CMD"/>
      </w:pPr>
      <w:r>
        <w:t xml:space="preserve">C:\Users\ITEUser\ITEfolder2&gt; </w:t>
      </w:r>
      <w:r w:rsidRPr="006C28DA">
        <w:rPr>
          <w:b/>
        </w:rPr>
        <w:t>move doc2_copy.txt</w:t>
      </w:r>
      <w:proofErr w:type="gramStart"/>
      <w:r w:rsidRPr="006C28DA">
        <w:rPr>
          <w:b/>
        </w:rPr>
        <w:t xml:space="preserve"> ..</w:t>
      </w:r>
      <w:proofErr w:type="gramEnd"/>
      <w:r w:rsidRPr="006C28DA">
        <w:rPr>
          <w:b/>
        </w:rPr>
        <w:t>\ITEfolder1</w:t>
      </w:r>
    </w:p>
    <w:p w14:paraId="728EB729" w14:textId="77777777" w:rsidR="00A94627" w:rsidRDefault="00A94627" w:rsidP="00A94627">
      <w:pPr>
        <w:pStyle w:val="CMD"/>
      </w:pPr>
      <w:r>
        <w:t xml:space="preserve">        1 file(s) moved.</w:t>
      </w:r>
    </w:p>
    <w:p w14:paraId="68158FE9" w14:textId="77777777" w:rsidR="00A94627" w:rsidRDefault="00A94627" w:rsidP="00A94627">
      <w:pPr>
        <w:pStyle w:val="SubStepAlpha"/>
      </w:pPr>
      <w:r>
        <w:t xml:space="preserve">A copy of the file </w:t>
      </w:r>
      <w:r>
        <w:rPr>
          <w:b/>
        </w:rPr>
        <w:t>doc2.txt</w:t>
      </w:r>
      <w:r>
        <w:t xml:space="preserve"> can be cre</w:t>
      </w:r>
      <w:r w:rsidRPr="00A75D0D">
        <w:t>ated</w:t>
      </w:r>
      <w:r>
        <w:t xml:space="preserve"> in a new location using the </w:t>
      </w:r>
      <w:r>
        <w:rPr>
          <w:b/>
        </w:rPr>
        <w:t>copy</w:t>
      </w:r>
      <w:r>
        <w:t xml:space="preserve"> command. At the prompt, enter the </w:t>
      </w:r>
      <w:r>
        <w:rPr>
          <w:b/>
        </w:rPr>
        <w:t>copy doc2.txt ..\ITEfolder1\doc2_new.txt</w:t>
      </w:r>
      <w:r w:rsidRPr="00933825">
        <w:t>.</w:t>
      </w:r>
    </w:p>
    <w:p w14:paraId="1E3ECCC4" w14:textId="77777777" w:rsidR="00A94627" w:rsidRDefault="00A94627" w:rsidP="00A94627">
      <w:pPr>
        <w:pStyle w:val="CMD"/>
      </w:pPr>
      <w:r>
        <w:t xml:space="preserve">C:\Users\ITEUser\ITEfolder2&gt; </w:t>
      </w:r>
      <w:r w:rsidRPr="00933825">
        <w:rPr>
          <w:b/>
        </w:rPr>
        <w:t>copy doc2.txt ..\ITEfolder1\doc2_</w:t>
      </w:r>
      <w:r>
        <w:rPr>
          <w:b/>
        </w:rPr>
        <w:t>new</w:t>
      </w:r>
      <w:r w:rsidRPr="00933825">
        <w:rPr>
          <w:b/>
        </w:rPr>
        <w:t>.txt</w:t>
      </w:r>
    </w:p>
    <w:p w14:paraId="6A423CFD" w14:textId="77777777" w:rsidR="00A94627" w:rsidRDefault="00A94627" w:rsidP="00A94627">
      <w:pPr>
        <w:pStyle w:val="CMD"/>
      </w:pPr>
      <w:r>
        <w:t xml:space="preserve">        1 file(s) copied.</w:t>
      </w:r>
    </w:p>
    <w:p w14:paraId="0A2AA22F" w14:textId="77777777" w:rsidR="00A94627" w:rsidRDefault="00A94627" w:rsidP="00A94627">
      <w:pPr>
        <w:pStyle w:val="SubStepAlpha"/>
      </w:pPr>
      <w:r>
        <w:t xml:space="preserve">The file </w:t>
      </w:r>
      <w:r w:rsidRPr="00702F7A">
        <w:rPr>
          <w:b/>
        </w:rPr>
        <w:t>doc2.txt</w:t>
      </w:r>
      <w:r>
        <w:t xml:space="preserve"> can also be moved to a new location w</w:t>
      </w:r>
      <w:r w:rsidRPr="00A75D0D">
        <w:t>ith a ne</w:t>
      </w:r>
      <w:r>
        <w:t xml:space="preserve">w filename using the </w:t>
      </w:r>
      <w:r>
        <w:rPr>
          <w:b/>
        </w:rPr>
        <w:t>move</w:t>
      </w:r>
      <w:r>
        <w:t xml:space="preserve"> command. Type </w:t>
      </w:r>
      <w:r>
        <w:rPr>
          <w:b/>
        </w:rPr>
        <w:t>move doc2.txt ..\ITEfolder1\doc2_new.txt</w:t>
      </w:r>
      <w:r>
        <w:t xml:space="preserve"> at the prompt.</w:t>
      </w:r>
    </w:p>
    <w:p w14:paraId="209CAA9C" w14:textId="77777777" w:rsidR="00A94627" w:rsidRDefault="00A94627" w:rsidP="00A94627">
      <w:pPr>
        <w:pStyle w:val="CMD"/>
      </w:pPr>
      <w:r>
        <w:t xml:space="preserve">C:\Users\ITEUser\ITEfolder2&gt; </w:t>
      </w:r>
      <w:r>
        <w:rPr>
          <w:b/>
        </w:rPr>
        <w:t>move</w:t>
      </w:r>
      <w:r w:rsidRPr="006C28DA">
        <w:rPr>
          <w:b/>
        </w:rPr>
        <w:t xml:space="preserve"> doc2.txt ..\ITEfolder1\doc2_</w:t>
      </w:r>
      <w:r>
        <w:rPr>
          <w:b/>
        </w:rPr>
        <w:t>move</w:t>
      </w:r>
      <w:r w:rsidRPr="006C28DA">
        <w:rPr>
          <w:b/>
        </w:rPr>
        <w:t>.txt</w:t>
      </w:r>
    </w:p>
    <w:p w14:paraId="3549EBBA" w14:textId="77777777" w:rsidR="00A94627" w:rsidRDefault="00A94627" w:rsidP="00A94627">
      <w:pPr>
        <w:pStyle w:val="CMD"/>
      </w:pPr>
      <w:r>
        <w:t xml:space="preserve">        1 file(s) moved.</w:t>
      </w:r>
    </w:p>
    <w:p w14:paraId="6FE51C3A" w14:textId="77777777" w:rsidR="00A94627" w:rsidRDefault="00A94627" w:rsidP="00A94627">
      <w:pPr>
        <w:pStyle w:val="SubStepAlpha"/>
      </w:pPr>
      <w:r>
        <w:t xml:space="preserve">Type </w:t>
      </w:r>
      <w:proofErr w:type="spellStart"/>
      <w:r w:rsidRPr="00B45BFA">
        <w:rPr>
          <w:b/>
        </w:rPr>
        <w:t>dir</w:t>
      </w:r>
      <w:proofErr w:type="spellEnd"/>
      <w:proofErr w:type="gramStart"/>
      <w:r w:rsidRPr="00B45BFA">
        <w:rPr>
          <w:b/>
        </w:rPr>
        <w:t xml:space="preserve"> ..</w:t>
      </w:r>
      <w:proofErr w:type="gramEnd"/>
      <w:r w:rsidRPr="00B45BFA">
        <w:rPr>
          <w:b/>
        </w:rPr>
        <w:t>\ITEfolder1</w:t>
      </w:r>
      <w:r>
        <w:t xml:space="preserve"> to view the co</w:t>
      </w:r>
      <w:r w:rsidRPr="00A75D0D">
        <w:t>nte</w:t>
      </w:r>
      <w:r>
        <w:t xml:space="preserve">nt in </w:t>
      </w:r>
      <w:r w:rsidRPr="00702F7A">
        <w:rPr>
          <w:b/>
        </w:rPr>
        <w:t>ITEfolder1</w:t>
      </w:r>
      <w:r>
        <w:t xml:space="preserve"> without leaving the current directory.</w:t>
      </w:r>
    </w:p>
    <w:p w14:paraId="4378DF39" w14:textId="77777777" w:rsidR="00A94627" w:rsidRDefault="00A94627" w:rsidP="00A94627">
      <w:pPr>
        <w:pStyle w:val="CMD"/>
      </w:pPr>
      <w:r>
        <w:t xml:space="preserve">C:\Users\ITEUser\ITEfolder2&gt; </w:t>
      </w:r>
      <w:proofErr w:type="spellStart"/>
      <w:r w:rsidRPr="006C28DA">
        <w:rPr>
          <w:b/>
        </w:rPr>
        <w:t>dir</w:t>
      </w:r>
      <w:proofErr w:type="spellEnd"/>
      <w:proofErr w:type="gramStart"/>
      <w:r w:rsidRPr="006C28DA">
        <w:rPr>
          <w:b/>
        </w:rPr>
        <w:t xml:space="preserve"> ..</w:t>
      </w:r>
      <w:proofErr w:type="gramEnd"/>
      <w:r w:rsidRPr="006C28DA">
        <w:rPr>
          <w:b/>
        </w:rPr>
        <w:t>\ITEfolder1</w:t>
      </w:r>
    </w:p>
    <w:p w14:paraId="0F1854D1" w14:textId="77777777" w:rsidR="00A94627" w:rsidRDefault="00A94627" w:rsidP="00A94627">
      <w:pPr>
        <w:pStyle w:val="CMDOutput"/>
      </w:pPr>
      <w:r>
        <w:t>&lt;some output omitted&gt;</w:t>
      </w:r>
    </w:p>
    <w:p w14:paraId="337A97DD" w14:textId="77777777" w:rsidR="00A94627" w:rsidRDefault="00A94627" w:rsidP="00A94627">
      <w:pPr>
        <w:pStyle w:val="CMDOutput"/>
      </w:pPr>
      <w:r>
        <w:t xml:space="preserve"> Directory of C:\Users\ITEUser\ITEfolder1</w:t>
      </w:r>
    </w:p>
    <w:p w14:paraId="0120CD22" w14:textId="77777777" w:rsidR="00A94627" w:rsidRDefault="00A94627" w:rsidP="00A94627">
      <w:pPr>
        <w:pStyle w:val="CMDOutput"/>
      </w:pPr>
    </w:p>
    <w:p w14:paraId="626A4EA4" w14:textId="77777777" w:rsidR="00A94627" w:rsidRDefault="00A94627" w:rsidP="00A94627">
      <w:pPr>
        <w:pStyle w:val="CMDOutput"/>
      </w:pPr>
      <w:r>
        <w:t>04/29/</w:t>
      </w:r>
      <w:proofErr w:type="gramStart"/>
      <w:r>
        <w:t>2019  12:08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2357D9C0" w14:textId="77777777" w:rsidR="00A94627" w:rsidRDefault="00A94627" w:rsidP="00A94627">
      <w:pPr>
        <w:pStyle w:val="CMDOutput"/>
      </w:pPr>
      <w:r>
        <w:t>04/29/</w:t>
      </w:r>
      <w:proofErr w:type="gramStart"/>
      <w:r>
        <w:t>2019  12:08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7C495677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08:05</w:t>
      </w:r>
      <w:proofErr w:type="gramEnd"/>
      <w:r>
        <w:t xml:space="preserve"> AM                19 doc1.txt</w:t>
      </w:r>
    </w:p>
    <w:p w14:paraId="24870A85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08:06</w:t>
      </w:r>
      <w:proofErr w:type="gramEnd"/>
      <w:r>
        <w:t xml:space="preserve"> AM                19 doc2_copy.txt</w:t>
      </w:r>
    </w:p>
    <w:p w14:paraId="6BAB4A62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08:06</w:t>
      </w:r>
      <w:proofErr w:type="gramEnd"/>
      <w:r>
        <w:t xml:space="preserve"> AM                19 doc2_move.txt</w:t>
      </w:r>
    </w:p>
    <w:p w14:paraId="2551890A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08:06</w:t>
      </w:r>
      <w:proofErr w:type="gramEnd"/>
      <w:r>
        <w:t xml:space="preserve"> AM                19 doc2_new.txt</w:t>
      </w:r>
    </w:p>
    <w:p w14:paraId="44030CCA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08:08</w:t>
      </w:r>
      <w:proofErr w:type="gramEnd"/>
      <w:r>
        <w:t xml:space="preserve"> AM                20 file1.txt</w:t>
      </w:r>
    </w:p>
    <w:p w14:paraId="440E7826" w14:textId="77777777" w:rsidR="00A94627" w:rsidRDefault="00A94627" w:rsidP="00A94627">
      <w:pPr>
        <w:pStyle w:val="CMDOutput"/>
      </w:pPr>
      <w:r>
        <w:t>04/29/</w:t>
      </w:r>
      <w:proofErr w:type="gramStart"/>
      <w:r>
        <w:t>2019  08:08</w:t>
      </w:r>
      <w:proofErr w:type="gramEnd"/>
      <w:r>
        <w:t xml:space="preserve"> AM                20 file2.txt</w:t>
      </w:r>
    </w:p>
    <w:p w14:paraId="7A2430AE" w14:textId="77777777" w:rsidR="00A94627" w:rsidRDefault="00A94627" w:rsidP="00A94627">
      <w:pPr>
        <w:pStyle w:val="CMDOutput"/>
      </w:pPr>
      <w:r>
        <w:t xml:space="preserve">               6 File(s)            116 bytes</w:t>
      </w:r>
    </w:p>
    <w:p w14:paraId="596C6C1C" w14:textId="77777777" w:rsidR="00A94627" w:rsidRDefault="00A94627" w:rsidP="00A94627">
      <w:pPr>
        <w:pStyle w:val="CMDOutput"/>
      </w:pPr>
      <w:r>
        <w:t xml:space="preserve">               2 Dir(</w:t>
      </w:r>
      <w:proofErr w:type="gramStart"/>
      <w:r>
        <w:t>s)  31,467,700,224</w:t>
      </w:r>
      <w:proofErr w:type="gramEnd"/>
      <w:r>
        <w:t xml:space="preserve"> bytes free</w:t>
      </w:r>
    </w:p>
    <w:p w14:paraId="2F7C5367" w14:textId="77777777" w:rsidR="00A94627" w:rsidRDefault="00A94627" w:rsidP="00A94627">
      <w:pPr>
        <w:pStyle w:val="SubStepAlpha"/>
      </w:pPr>
      <w:r>
        <w:t xml:space="preserve">Change the current directory to </w:t>
      </w:r>
      <w:r w:rsidRPr="00702F7A">
        <w:rPr>
          <w:b/>
        </w:rPr>
        <w:t>ITEfolder1</w:t>
      </w:r>
      <w:r>
        <w:t xml:space="preserve">. Type </w:t>
      </w:r>
      <w:r w:rsidRPr="00084B3F">
        <w:rPr>
          <w:b/>
        </w:rPr>
        <w:t>cd</w:t>
      </w:r>
      <w:proofErr w:type="gramStart"/>
      <w:r w:rsidRPr="00084B3F">
        <w:rPr>
          <w:b/>
        </w:rPr>
        <w:t xml:space="preserve"> ..</w:t>
      </w:r>
      <w:proofErr w:type="gramEnd"/>
      <w:r w:rsidRPr="00084B3F">
        <w:rPr>
          <w:b/>
        </w:rPr>
        <w:t>\ITEfolder1</w:t>
      </w:r>
      <w:r>
        <w:t xml:space="preserve"> at th</w:t>
      </w:r>
      <w:r w:rsidRPr="00A75D0D">
        <w:t>e pro</w:t>
      </w:r>
      <w:r>
        <w:t>mpt.</w:t>
      </w:r>
    </w:p>
    <w:p w14:paraId="4F98591B" w14:textId="77777777" w:rsidR="00A94627" w:rsidRDefault="00A94627" w:rsidP="00A75D0D">
      <w:pPr>
        <w:pStyle w:val="SubStepAlpha"/>
      </w:pPr>
      <w:r>
        <w:t xml:space="preserve">Move </w:t>
      </w:r>
      <w:r w:rsidRPr="00702F7A">
        <w:rPr>
          <w:b/>
        </w:rPr>
        <w:t>file1.txt</w:t>
      </w:r>
      <w:r>
        <w:t xml:space="preserve"> and </w:t>
      </w:r>
      <w:r w:rsidRPr="00702F7A">
        <w:rPr>
          <w:b/>
        </w:rPr>
        <w:t>file2.txt</w:t>
      </w:r>
      <w:r>
        <w:t xml:space="preserve"> into </w:t>
      </w:r>
      <w:r w:rsidRPr="00702F7A">
        <w:rPr>
          <w:b/>
        </w:rPr>
        <w:t>ITEfolder</w:t>
      </w:r>
      <w:r>
        <w:rPr>
          <w:b/>
        </w:rPr>
        <w:t>3</w:t>
      </w:r>
      <w:r>
        <w:t xml:space="preserve">. To move all the files that contain the word </w:t>
      </w:r>
      <w:r w:rsidRPr="00702F7A">
        <w:rPr>
          <w:b/>
        </w:rPr>
        <w:t>file</w:t>
      </w:r>
      <w:r>
        <w:t xml:space="preserve"> into </w:t>
      </w:r>
      <w:r w:rsidRPr="00702F7A">
        <w:rPr>
          <w:b/>
        </w:rPr>
        <w:t>ITEfolder</w:t>
      </w:r>
      <w:r>
        <w:rPr>
          <w:b/>
        </w:rPr>
        <w:t>3</w:t>
      </w:r>
      <w:r>
        <w:t xml:space="preserve"> with one command, use a </w:t>
      </w:r>
      <w:r w:rsidRPr="00702F7A">
        <w:rPr>
          <w:b/>
        </w:rPr>
        <w:t>wildcard</w:t>
      </w:r>
      <w:r>
        <w:t xml:space="preserve"> (</w:t>
      </w:r>
      <w:r w:rsidRPr="00702F7A">
        <w:rPr>
          <w:b/>
          <w:szCs w:val="20"/>
        </w:rPr>
        <w:t>*</w:t>
      </w:r>
      <w:r>
        <w:t xml:space="preserve">) character to represent one or more characters. Type </w:t>
      </w:r>
      <w:r>
        <w:rPr>
          <w:b/>
        </w:rPr>
        <w:t>move file*</w:t>
      </w:r>
      <w:proofErr w:type="gramStart"/>
      <w:r w:rsidRPr="00B45BFA">
        <w:rPr>
          <w:b/>
        </w:rPr>
        <w:t xml:space="preserve"> ..</w:t>
      </w:r>
      <w:proofErr w:type="gramEnd"/>
      <w:r>
        <w:rPr>
          <w:b/>
        </w:rPr>
        <w:t>\</w:t>
      </w:r>
      <w:r w:rsidRPr="00B45BFA">
        <w:rPr>
          <w:b/>
        </w:rPr>
        <w:t>ITEfolder</w:t>
      </w:r>
      <w:r>
        <w:rPr>
          <w:b/>
        </w:rPr>
        <w:t>3</w:t>
      </w:r>
      <w:r>
        <w:t>.</w:t>
      </w:r>
    </w:p>
    <w:p w14:paraId="229F2D9D" w14:textId="77777777" w:rsidR="00A94627" w:rsidRDefault="00A94627" w:rsidP="00A94627">
      <w:pPr>
        <w:pStyle w:val="CMDOutput"/>
      </w:pPr>
      <w:r>
        <w:t xml:space="preserve">C:\Users\ITEUser\ITEfolder1&gt; </w:t>
      </w:r>
      <w:r>
        <w:rPr>
          <w:b/>
        </w:rPr>
        <w:t>move file*</w:t>
      </w:r>
      <w:proofErr w:type="gramStart"/>
      <w:r w:rsidRPr="0008248C">
        <w:rPr>
          <w:b/>
        </w:rPr>
        <w:t xml:space="preserve"> ..</w:t>
      </w:r>
      <w:proofErr w:type="gramEnd"/>
      <w:r w:rsidRPr="0008248C">
        <w:rPr>
          <w:b/>
        </w:rPr>
        <w:t>\ITEfolder</w:t>
      </w:r>
      <w:r>
        <w:rPr>
          <w:b/>
        </w:rPr>
        <w:t>3</w:t>
      </w:r>
    </w:p>
    <w:p w14:paraId="4FA59A7B" w14:textId="77777777" w:rsidR="00A94627" w:rsidRDefault="00A94627" w:rsidP="00A94627">
      <w:pPr>
        <w:pStyle w:val="CMDOutput"/>
      </w:pPr>
      <w:r>
        <w:t>C:\Users\ITEUser\ITEfolder1\file1.txt</w:t>
      </w:r>
    </w:p>
    <w:p w14:paraId="1F242E3D" w14:textId="77777777" w:rsidR="00A94627" w:rsidRDefault="00A94627" w:rsidP="00A94627">
      <w:pPr>
        <w:pStyle w:val="CMDOutput"/>
      </w:pPr>
      <w:r>
        <w:t>C:\Users\ITEUser\ITEfolder1\file2.txt</w:t>
      </w:r>
    </w:p>
    <w:p w14:paraId="4A0E8D90" w14:textId="77777777" w:rsidR="00A94627" w:rsidRDefault="00A94627" w:rsidP="00A94627">
      <w:pPr>
        <w:pStyle w:val="CMDOutput"/>
      </w:pPr>
      <w:r>
        <w:t xml:space="preserve">        2 file(s) moved.</w:t>
      </w:r>
    </w:p>
    <w:p w14:paraId="2B599805" w14:textId="77777777" w:rsidR="00A94627" w:rsidRDefault="00A94627" w:rsidP="00A94627">
      <w:pPr>
        <w:pStyle w:val="SubStepAlpha"/>
      </w:pPr>
      <w:r>
        <w:t xml:space="preserve">To view the content of the file doc2_new.txt, use the </w:t>
      </w:r>
      <w:r>
        <w:rPr>
          <w:b/>
        </w:rPr>
        <w:t>type</w:t>
      </w:r>
      <w:r w:rsidRPr="003724CE">
        <w:t xml:space="preserve"> or </w:t>
      </w:r>
      <w:r>
        <w:rPr>
          <w:b/>
        </w:rPr>
        <w:t>more</w:t>
      </w:r>
      <w:r>
        <w:t xml:space="preserve"> co</w:t>
      </w:r>
      <w:r w:rsidRPr="00A75D0D">
        <w:t>mmand</w:t>
      </w:r>
      <w:r>
        <w:t xml:space="preserve"> at the prompt.</w:t>
      </w:r>
    </w:p>
    <w:p w14:paraId="2729AEF7" w14:textId="77777777" w:rsidR="00A94627" w:rsidRDefault="00A94627" w:rsidP="00A94627">
      <w:pPr>
        <w:pStyle w:val="CMD"/>
      </w:pPr>
      <w:r>
        <w:t xml:space="preserve">C:\Users\ITEUser\ITEfolder1&gt; </w:t>
      </w:r>
      <w:r w:rsidRPr="003724CE">
        <w:rPr>
          <w:b/>
        </w:rPr>
        <w:t>type doc</w:t>
      </w:r>
      <w:r>
        <w:rPr>
          <w:b/>
        </w:rPr>
        <w:t>2_new</w:t>
      </w:r>
      <w:r w:rsidRPr="003724CE">
        <w:rPr>
          <w:b/>
        </w:rPr>
        <w:t>.txt</w:t>
      </w:r>
    </w:p>
    <w:p w14:paraId="052A0796" w14:textId="77777777" w:rsidR="00A94627" w:rsidRDefault="00A94627" w:rsidP="00A94627">
      <w:pPr>
        <w:pStyle w:val="CMD"/>
      </w:pPr>
      <w:r>
        <w:t>This is doc2.txt</w:t>
      </w:r>
    </w:p>
    <w:p w14:paraId="3871AE67" w14:textId="77777777" w:rsidR="00A94627" w:rsidRDefault="00A94627" w:rsidP="00A94627">
      <w:pPr>
        <w:pStyle w:val="SubStepAlpha"/>
      </w:pPr>
      <w:r>
        <w:t xml:space="preserve">Use the </w:t>
      </w:r>
      <w:r>
        <w:rPr>
          <w:b/>
        </w:rPr>
        <w:t>ren</w:t>
      </w:r>
      <w:r>
        <w:t xml:space="preserve"> command to rename doc2_new.txt to doc3.txt. Use the </w:t>
      </w:r>
      <w:proofErr w:type="spellStart"/>
      <w:r>
        <w:rPr>
          <w:b/>
        </w:rPr>
        <w:t>dir</w:t>
      </w:r>
      <w:proofErr w:type="spellEnd"/>
      <w:r>
        <w:t xml:space="preserve"> command to di</w:t>
      </w:r>
      <w:r w:rsidRPr="00A75D0D">
        <w:t>splay the c</w:t>
      </w:r>
      <w:r>
        <w:t>ontent in the directory.</w:t>
      </w:r>
    </w:p>
    <w:p w14:paraId="7C3C85FF" w14:textId="77777777" w:rsidR="00A94627" w:rsidRDefault="00A94627" w:rsidP="00A94627">
      <w:pPr>
        <w:pStyle w:val="CMD"/>
      </w:pPr>
      <w:r w:rsidRPr="00886037">
        <w:t>c:\Users\ITEUser\ITEfolder</w:t>
      </w:r>
      <w:r>
        <w:t>1</w:t>
      </w:r>
      <w:r w:rsidRPr="00886037">
        <w:t xml:space="preserve">&gt; </w:t>
      </w:r>
      <w:r w:rsidRPr="00886037">
        <w:rPr>
          <w:b/>
        </w:rPr>
        <w:t>ren doc</w:t>
      </w:r>
      <w:r>
        <w:rPr>
          <w:b/>
        </w:rPr>
        <w:t>2_new</w:t>
      </w:r>
      <w:r w:rsidRPr="00886037">
        <w:rPr>
          <w:b/>
        </w:rPr>
        <w:t xml:space="preserve">.txt </w:t>
      </w:r>
      <w:r>
        <w:rPr>
          <w:b/>
        </w:rPr>
        <w:t>file</w:t>
      </w:r>
      <w:r w:rsidRPr="00886037">
        <w:rPr>
          <w:b/>
        </w:rPr>
        <w:t>.</w:t>
      </w:r>
      <w:r>
        <w:rPr>
          <w:b/>
        </w:rPr>
        <w:t>log</w:t>
      </w:r>
    </w:p>
    <w:p w14:paraId="38ED8D03" w14:textId="77777777" w:rsidR="00A94627" w:rsidRDefault="00A94627" w:rsidP="00A94627">
      <w:pPr>
        <w:pStyle w:val="SubStepAlpha"/>
      </w:pPr>
      <w:r>
        <w:t xml:space="preserve">Use the </w:t>
      </w:r>
      <w:r w:rsidRPr="003724CE">
        <w:rPr>
          <w:b/>
        </w:rPr>
        <w:t>type</w:t>
      </w:r>
      <w:r>
        <w:t xml:space="preserve"> or </w:t>
      </w:r>
      <w:r w:rsidRPr="003724CE">
        <w:rPr>
          <w:b/>
        </w:rPr>
        <w:t>more</w:t>
      </w:r>
      <w:r>
        <w:t xml:space="preserve"> command to view the content of th</w:t>
      </w:r>
      <w:r w:rsidRPr="00A75D0D">
        <w:t>e newly re</w:t>
      </w:r>
      <w:r>
        <w:t xml:space="preserve">name file </w:t>
      </w:r>
      <w:r>
        <w:rPr>
          <w:b/>
        </w:rPr>
        <w:t>file.log.</w:t>
      </w:r>
    </w:p>
    <w:p w14:paraId="0C476BDB" w14:textId="77777777" w:rsidR="00A94627" w:rsidRDefault="00A94627" w:rsidP="00A94627">
      <w:pPr>
        <w:pStyle w:val="CMD"/>
      </w:pPr>
      <w:r>
        <w:t xml:space="preserve">C:\Users\ITEUser\ITEfolder1&gt; </w:t>
      </w:r>
      <w:r>
        <w:rPr>
          <w:b/>
        </w:rPr>
        <w:t>more</w:t>
      </w:r>
      <w:r w:rsidRPr="003724CE">
        <w:rPr>
          <w:b/>
        </w:rPr>
        <w:t xml:space="preserve"> </w:t>
      </w:r>
      <w:r>
        <w:rPr>
          <w:b/>
        </w:rPr>
        <w:t>file</w:t>
      </w:r>
      <w:r w:rsidRPr="003724CE">
        <w:rPr>
          <w:b/>
        </w:rPr>
        <w:t>.</w:t>
      </w:r>
      <w:r>
        <w:rPr>
          <w:b/>
        </w:rPr>
        <w:t>log</w:t>
      </w:r>
    </w:p>
    <w:p w14:paraId="2B017A24" w14:textId="77777777" w:rsidR="00A94627" w:rsidRDefault="00A94627" w:rsidP="00A94627">
      <w:pPr>
        <w:pStyle w:val="CMD"/>
      </w:pPr>
      <w:r>
        <w:t>This is doc2.txt</w:t>
      </w:r>
    </w:p>
    <w:p w14:paraId="72B778CA" w14:textId="77777777" w:rsidR="00A75D0D" w:rsidRDefault="00A94627" w:rsidP="00A94627">
      <w:pPr>
        <w:pStyle w:val="SubStepAlpha"/>
      </w:pPr>
      <w:r>
        <w:lastRenderedPageBreak/>
        <w:t xml:space="preserve">To delete a file or multiple files, use the </w:t>
      </w:r>
      <w:r w:rsidRPr="004304FB">
        <w:rPr>
          <w:b/>
        </w:rPr>
        <w:t>del</w:t>
      </w:r>
      <w:r>
        <w:t xml:space="preserve"> command with the file</w:t>
      </w:r>
      <w:r w:rsidRPr="00A75D0D">
        <w:t xml:space="preserve"> names at th</w:t>
      </w:r>
      <w:r w:rsidR="00A75D0D">
        <w:t>e prompt.</w:t>
      </w:r>
    </w:p>
    <w:p w14:paraId="03A1C2B1" w14:textId="77777777" w:rsidR="00A75D0D" w:rsidRDefault="00A75D0D" w:rsidP="00A75D0D">
      <w:pPr>
        <w:pStyle w:val="Heading3"/>
      </w:pPr>
      <w:r>
        <w:t>Question:</w:t>
      </w:r>
    </w:p>
    <w:p w14:paraId="6FB6A397" w14:textId="77777777" w:rsidR="00A94627" w:rsidRDefault="00A94627" w:rsidP="00A75D0D">
      <w:pPr>
        <w:pStyle w:val="BodyTextL50"/>
        <w:keepNext/>
      </w:pPr>
      <w:r>
        <w:t>What single command would you use to delete all the files with doc2 in the filename? Use the command to remove the files with doc2 in the filename.</w:t>
      </w:r>
    </w:p>
    <w:p w14:paraId="4CAEC6E6" w14:textId="5A8B4B9F" w:rsidR="00A94627" w:rsidRDefault="00A75D0D" w:rsidP="00A75D0D">
      <w:pPr>
        <w:pStyle w:val="AnswerLineL50"/>
      </w:pPr>
      <w:r>
        <w:t>Type your answers here.</w:t>
      </w:r>
      <w:r w:rsidR="000A5D58">
        <w:t xml:space="preserve"> </w:t>
      </w:r>
      <w:r w:rsidR="000A5D58" w:rsidRPr="000A5D58">
        <w:rPr>
          <w:color w:val="000000" w:themeColor="text1"/>
        </w:rPr>
        <w:t>Del docs2</w:t>
      </w:r>
    </w:p>
    <w:p w14:paraId="79D94A6D" w14:textId="77777777" w:rsidR="00A94627" w:rsidRDefault="00A94627" w:rsidP="00A75D0D">
      <w:pPr>
        <w:pStyle w:val="BodyTextL50"/>
        <w:keepNext/>
      </w:pPr>
      <w:r>
        <w:t>What command would you use to delete all the files in the directory? Use the command to remove the files.</w:t>
      </w:r>
    </w:p>
    <w:p w14:paraId="2009413E" w14:textId="22877F0B" w:rsidR="00A94627" w:rsidRDefault="00A75D0D" w:rsidP="00A75D0D">
      <w:pPr>
        <w:pStyle w:val="AnswerLineL50"/>
      </w:pPr>
      <w:r>
        <w:t>Type your answers here.</w:t>
      </w:r>
      <w:r w:rsidR="000A5D58">
        <w:t xml:space="preserve"> </w:t>
      </w:r>
      <w:r w:rsidR="000A5D58" w:rsidRPr="000A5D58">
        <w:rPr>
          <w:color w:val="000000" w:themeColor="text1"/>
        </w:rPr>
        <w:t>del</w:t>
      </w:r>
    </w:p>
    <w:p w14:paraId="34E1B3ED" w14:textId="77777777" w:rsidR="00A94627" w:rsidRDefault="00A94627" w:rsidP="00A75D0D">
      <w:pPr>
        <w:pStyle w:val="Heading2"/>
      </w:pPr>
      <w:r>
        <w:t xml:space="preserve">Use the </w:t>
      </w:r>
      <w:proofErr w:type="spellStart"/>
      <w:r>
        <w:t>xcopy</w:t>
      </w:r>
      <w:proofErr w:type="spellEnd"/>
      <w:r>
        <w:t xml:space="preserve"> and robocopy commands.</w:t>
      </w:r>
    </w:p>
    <w:p w14:paraId="51C05E0B" w14:textId="77777777" w:rsidR="00A94627" w:rsidRPr="00084B3F" w:rsidRDefault="00A94627" w:rsidP="00A94627">
      <w:pPr>
        <w:pStyle w:val="BodyTextL25"/>
        <w:rPr>
          <w:b/>
        </w:rPr>
      </w:pPr>
      <w:r>
        <w:t xml:space="preserve">In this step, the </w:t>
      </w:r>
      <w:proofErr w:type="spellStart"/>
      <w:r w:rsidRPr="00084B3F">
        <w:rPr>
          <w:b/>
        </w:rPr>
        <w:t>xcopy</w:t>
      </w:r>
      <w:proofErr w:type="spellEnd"/>
      <w:r>
        <w:t xml:space="preserve"> and </w:t>
      </w:r>
      <w:r>
        <w:rPr>
          <w:b/>
        </w:rPr>
        <w:t xml:space="preserve">robocopy </w:t>
      </w:r>
      <w:r>
        <w:t>commands are used to copy the content in a directory.</w:t>
      </w:r>
    </w:p>
    <w:p w14:paraId="5BE4A8C2" w14:textId="77777777" w:rsidR="00A94627" w:rsidRPr="00F13F28" w:rsidRDefault="00A94627" w:rsidP="00A94627">
      <w:pPr>
        <w:pStyle w:val="SubStepAlpha"/>
      </w:pPr>
      <w:r>
        <w:t>View the content of</w:t>
      </w:r>
      <w:r w:rsidRPr="00F13F28">
        <w:t xml:space="preserve"> ITEfolder3.</w:t>
      </w:r>
    </w:p>
    <w:p w14:paraId="6E2AEF5E" w14:textId="77777777" w:rsidR="00A94627" w:rsidRPr="00F13F28" w:rsidRDefault="00A94627" w:rsidP="00A94627">
      <w:pPr>
        <w:pStyle w:val="CMD"/>
      </w:pPr>
      <w:r w:rsidRPr="00F13F28">
        <w:t>C:\Users\ITEUser\ITEfolder</w:t>
      </w:r>
      <w:r>
        <w:t>1</w:t>
      </w:r>
      <w:r w:rsidRPr="00F13F28">
        <w:t xml:space="preserve">&gt; </w:t>
      </w:r>
      <w:proofErr w:type="spellStart"/>
      <w:r w:rsidRPr="00F13F28">
        <w:rPr>
          <w:b/>
        </w:rPr>
        <w:t>dir</w:t>
      </w:r>
      <w:proofErr w:type="spellEnd"/>
      <w:proofErr w:type="gramStart"/>
      <w:r>
        <w:rPr>
          <w:b/>
        </w:rPr>
        <w:t xml:space="preserve"> ..</w:t>
      </w:r>
      <w:proofErr w:type="gramEnd"/>
      <w:r>
        <w:rPr>
          <w:b/>
        </w:rPr>
        <w:t>\ITEfolder3</w:t>
      </w:r>
    </w:p>
    <w:p w14:paraId="002DE1A3" w14:textId="77777777" w:rsidR="00A94627" w:rsidRPr="00F13F28" w:rsidRDefault="00A94627" w:rsidP="00A94627">
      <w:pPr>
        <w:pStyle w:val="CMDOutput"/>
      </w:pPr>
      <w:r w:rsidRPr="00F13F28">
        <w:t>&lt;some output omitted&gt;</w:t>
      </w:r>
    </w:p>
    <w:p w14:paraId="7B35E0AF" w14:textId="77777777" w:rsidR="00A94627" w:rsidRPr="00F13F28" w:rsidRDefault="00A94627" w:rsidP="00A94627">
      <w:pPr>
        <w:pStyle w:val="CMDOutput"/>
      </w:pPr>
      <w:r w:rsidRPr="00F13F28">
        <w:t xml:space="preserve"> Directory of c:\Users\ITEUser\ITEfolder3</w:t>
      </w:r>
    </w:p>
    <w:p w14:paraId="5CF99BCD" w14:textId="77777777" w:rsidR="00A94627" w:rsidRPr="00F13F28" w:rsidRDefault="00A94627" w:rsidP="00A94627">
      <w:pPr>
        <w:pStyle w:val="CMDOutput"/>
      </w:pPr>
    </w:p>
    <w:p w14:paraId="6EDAE3DB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03:11</w:t>
      </w:r>
      <w:proofErr w:type="gramEnd"/>
      <w:r w:rsidRPr="00F13F28">
        <w:t xml:space="preserve"> PM    &lt;DIR&gt;        </w:t>
      </w:r>
      <w:proofErr w:type="gramStart"/>
      <w:r w:rsidRPr="00F13F28">
        <w:t xml:space="preserve">  .</w:t>
      </w:r>
      <w:proofErr w:type="gramEnd"/>
    </w:p>
    <w:p w14:paraId="5E644756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03:11</w:t>
      </w:r>
      <w:proofErr w:type="gramEnd"/>
      <w:r w:rsidRPr="00F13F28">
        <w:t xml:space="preserve"> PM    &lt;DIR&gt;         </w:t>
      </w:r>
      <w:proofErr w:type="gramStart"/>
      <w:r w:rsidRPr="00F13F28">
        <w:t xml:space="preserve"> ..</w:t>
      </w:r>
      <w:proofErr w:type="gramEnd"/>
    </w:p>
    <w:p w14:paraId="481194F8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03:05</w:t>
      </w:r>
      <w:proofErr w:type="gramEnd"/>
      <w:r w:rsidRPr="00F13F28">
        <w:t xml:space="preserve"> PM                20 file1.txt</w:t>
      </w:r>
    </w:p>
    <w:p w14:paraId="658CC90E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03:05</w:t>
      </w:r>
      <w:proofErr w:type="gramEnd"/>
      <w:r w:rsidRPr="00F13F28">
        <w:t xml:space="preserve"> PM                20 file2.txt</w:t>
      </w:r>
    </w:p>
    <w:p w14:paraId="650A0B8E" w14:textId="77777777" w:rsidR="00A94627" w:rsidRPr="00F13F28" w:rsidRDefault="00A94627" w:rsidP="00A94627">
      <w:pPr>
        <w:pStyle w:val="CMDOutput"/>
      </w:pPr>
      <w:r w:rsidRPr="00F13F28">
        <w:t>04/29/</w:t>
      </w:r>
      <w:proofErr w:type="gramStart"/>
      <w:r w:rsidRPr="00F13F28">
        <w:t>2019  03:01</w:t>
      </w:r>
      <w:proofErr w:type="gramEnd"/>
      <w:r w:rsidRPr="00F13F28">
        <w:t xml:space="preserve"> PM    &lt;DIR&gt;          ITEfolder4</w:t>
      </w:r>
    </w:p>
    <w:p w14:paraId="4D6A2EE3" w14:textId="77777777" w:rsidR="00A94627" w:rsidRPr="00F13F28" w:rsidRDefault="00A94627" w:rsidP="00A94627">
      <w:pPr>
        <w:pStyle w:val="CMDOutput"/>
      </w:pPr>
      <w:r w:rsidRPr="00F13F28">
        <w:t xml:space="preserve">               2 File(s)             40 bytes</w:t>
      </w:r>
    </w:p>
    <w:p w14:paraId="7D958E4E" w14:textId="77777777" w:rsidR="00A94627" w:rsidRPr="00F13F28" w:rsidRDefault="00A94627" w:rsidP="00A94627">
      <w:pPr>
        <w:pStyle w:val="CMDOutput"/>
        <w:rPr>
          <w:rFonts w:ascii="Arial" w:hAnsi="Arial"/>
          <w:sz w:val="20"/>
        </w:rPr>
      </w:pPr>
      <w:r w:rsidRPr="00F13F28">
        <w:t xml:space="preserve">               3 Dir(</w:t>
      </w:r>
      <w:proofErr w:type="gramStart"/>
      <w:r w:rsidRPr="00F13F28">
        <w:t>s)  31,492,157,440</w:t>
      </w:r>
      <w:proofErr w:type="gramEnd"/>
      <w:r w:rsidRPr="00F13F28">
        <w:t xml:space="preserve"> bytes free</w:t>
      </w:r>
    </w:p>
    <w:p w14:paraId="6D81505A" w14:textId="77777777" w:rsidR="00A94627" w:rsidRDefault="00A94627" w:rsidP="00A94627">
      <w:pPr>
        <w:pStyle w:val="SubStepAlpha"/>
      </w:pPr>
      <w:r>
        <w:t xml:space="preserve">Type </w:t>
      </w:r>
      <w:proofErr w:type="spellStart"/>
      <w:r>
        <w:rPr>
          <w:b/>
        </w:rPr>
        <w:t>xcopy</w:t>
      </w:r>
      <w:proofErr w:type="spellEnd"/>
      <w:proofErr w:type="gramStart"/>
      <w:r>
        <w:rPr>
          <w:b/>
        </w:rPr>
        <w:t xml:space="preserve"> ..</w:t>
      </w:r>
      <w:proofErr w:type="gramEnd"/>
      <w:r>
        <w:rPr>
          <w:b/>
        </w:rPr>
        <w:t>\ITEfolder</w:t>
      </w:r>
      <w:proofErr w:type="gramStart"/>
      <w:r>
        <w:rPr>
          <w:b/>
        </w:rPr>
        <w:t>3 .</w:t>
      </w:r>
      <w:proofErr w:type="gramEnd"/>
      <w:r>
        <w:rPr>
          <w:b/>
        </w:rPr>
        <w:t xml:space="preserve"> </w:t>
      </w:r>
      <w:r>
        <w:t xml:space="preserve">at the prompt to copy the content of </w:t>
      </w:r>
      <w:r w:rsidRPr="00702F7A">
        <w:rPr>
          <w:b/>
        </w:rPr>
        <w:t>ITEfolder3</w:t>
      </w:r>
      <w:r>
        <w:t xml:space="preserve"> to </w:t>
      </w:r>
      <w:r w:rsidRPr="00702F7A">
        <w:rPr>
          <w:b/>
        </w:rPr>
        <w:t>ITEfolder1</w:t>
      </w:r>
      <w:r>
        <w:t xml:space="preserve">. Note </w:t>
      </w:r>
      <w:proofErr w:type="gramStart"/>
      <w:r>
        <w:t xml:space="preserve">the </w:t>
      </w:r>
      <w:r>
        <w:rPr>
          <w:b/>
        </w:rPr>
        <w:t>.</w:t>
      </w:r>
      <w:proofErr w:type="gramEnd"/>
      <w:r>
        <w:t xml:space="preserve"> at the end of the command. It is a shortcut for the current directory.</w:t>
      </w:r>
    </w:p>
    <w:p w14:paraId="14F47D04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732E21">
        <w:rPr>
          <w:b/>
        </w:rPr>
        <w:t>xcopy</w:t>
      </w:r>
      <w:proofErr w:type="spellEnd"/>
      <w:proofErr w:type="gramStart"/>
      <w:r w:rsidRPr="00732E21">
        <w:rPr>
          <w:b/>
        </w:rPr>
        <w:t xml:space="preserve"> ..</w:t>
      </w:r>
      <w:proofErr w:type="gramEnd"/>
      <w:r w:rsidRPr="00732E21">
        <w:rPr>
          <w:b/>
        </w:rPr>
        <w:t>\ITEfolder</w:t>
      </w:r>
      <w:proofErr w:type="gramStart"/>
      <w:r w:rsidRPr="00732E21">
        <w:rPr>
          <w:b/>
        </w:rPr>
        <w:t>3 .</w:t>
      </w:r>
      <w:proofErr w:type="gramEnd"/>
    </w:p>
    <w:p w14:paraId="026CC0B9" w14:textId="77777777" w:rsidR="00A94627" w:rsidRDefault="00A94627" w:rsidP="00A94627">
      <w:pPr>
        <w:pStyle w:val="CMDOutput"/>
      </w:pPr>
      <w:r>
        <w:t>..\ITEfolder3\file1.txt</w:t>
      </w:r>
    </w:p>
    <w:p w14:paraId="212A2A83" w14:textId="77777777" w:rsidR="00A94627" w:rsidRDefault="00A94627" w:rsidP="00A94627">
      <w:pPr>
        <w:pStyle w:val="CMDOutput"/>
      </w:pPr>
      <w:r>
        <w:t>..\ITEfolder3\file2.txt</w:t>
      </w:r>
    </w:p>
    <w:p w14:paraId="69ADAAFF" w14:textId="77777777" w:rsidR="00A94627" w:rsidRDefault="00A94627" w:rsidP="00A94627">
      <w:pPr>
        <w:pStyle w:val="CMDOutput"/>
      </w:pPr>
      <w:r>
        <w:t>2 File(s) copied</w:t>
      </w:r>
    </w:p>
    <w:p w14:paraId="4685ED73" w14:textId="77777777" w:rsidR="00A94627" w:rsidRDefault="00A94627" w:rsidP="00A94627">
      <w:pPr>
        <w:pStyle w:val="SubStepAlpha"/>
      </w:pPr>
      <w:r>
        <w:t xml:space="preserve">At the prompt, type </w:t>
      </w:r>
      <w:proofErr w:type="spellStart"/>
      <w:r>
        <w:rPr>
          <w:b/>
        </w:rPr>
        <w:t>dir</w:t>
      </w:r>
      <w:proofErr w:type="spellEnd"/>
      <w:r>
        <w:rPr>
          <w:b/>
        </w:rPr>
        <w:t xml:space="preserve"> </w:t>
      </w:r>
      <w:r>
        <w:t xml:space="preserve">to display the content of </w:t>
      </w:r>
      <w:r w:rsidRPr="00702F7A">
        <w:rPr>
          <w:b/>
        </w:rPr>
        <w:t>ITEfolder1</w:t>
      </w:r>
      <w:r>
        <w:t xml:space="preserve">. Only the files in the </w:t>
      </w:r>
      <w:r w:rsidRPr="00702F7A">
        <w:rPr>
          <w:b/>
        </w:rPr>
        <w:t>ITEfolder3</w:t>
      </w:r>
      <w:r>
        <w:t xml:space="preserve"> were copied into </w:t>
      </w:r>
      <w:r w:rsidRPr="00702F7A">
        <w:rPr>
          <w:b/>
        </w:rPr>
        <w:t>ITEfolder1</w:t>
      </w:r>
      <w:r>
        <w:t xml:space="preserve">. The directory </w:t>
      </w:r>
      <w:r w:rsidRPr="00702F7A">
        <w:rPr>
          <w:b/>
        </w:rPr>
        <w:t>ITEfolder4</w:t>
      </w:r>
      <w:r>
        <w:t xml:space="preserve"> was not copied into </w:t>
      </w:r>
      <w:r w:rsidRPr="00702F7A">
        <w:rPr>
          <w:b/>
        </w:rPr>
        <w:t>ITEfolder3</w:t>
      </w:r>
      <w:r>
        <w:t>.</w:t>
      </w:r>
    </w:p>
    <w:p w14:paraId="1AF33570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732E21">
        <w:rPr>
          <w:b/>
        </w:rPr>
        <w:t>dir</w:t>
      </w:r>
      <w:proofErr w:type="spellEnd"/>
    </w:p>
    <w:p w14:paraId="7F55C94C" w14:textId="77777777" w:rsidR="00A94627" w:rsidRDefault="00A94627" w:rsidP="00A94627">
      <w:pPr>
        <w:pStyle w:val="CMDOutput"/>
      </w:pPr>
      <w:r>
        <w:t>&lt;some output omitted&gt;</w:t>
      </w:r>
    </w:p>
    <w:p w14:paraId="191870FB" w14:textId="77777777" w:rsidR="00A94627" w:rsidRDefault="00A94627" w:rsidP="00A94627">
      <w:pPr>
        <w:pStyle w:val="CMDOutput"/>
      </w:pPr>
      <w:r>
        <w:t xml:space="preserve"> Directory of C:\Users\ITEUser\ITEfolder1</w:t>
      </w:r>
    </w:p>
    <w:p w14:paraId="59B31723" w14:textId="77777777" w:rsidR="00A94627" w:rsidRPr="00EC29B0" w:rsidRDefault="00A94627" w:rsidP="00A94627">
      <w:pPr>
        <w:pStyle w:val="CMDOutput"/>
      </w:pPr>
      <w:r w:rsidRPr="00EC29B0">
        <w:t>04/29/</w:t>
      </w:r>
      <w:proofErr w:type="gramStart"/>
      <w:r w:rsidRPr="00EC29B0">
        <w:t>2019  03:16</w:t>
      </w:r>
      <w:proofErr w:type="gramEnd"/>
      <w:r w:rsidRPr="00EC29B0">
        <w:t xml:space="preserve"> PM    &lt;DIR&gt;        </w:t>
      </w:r>
      <w:proofErr w:type="gramStart"/>
      <w:r w:rsidRPr="00EC29B0">
        <w:t xml:space="preserve">  .</w:t>
      </w:r>
      <w:proofErr w:type="gramEnd"/>
    </w:p>
    <w:p w14:paraId="468B7E45" w14:textId="77777777" w:rsidR="00A94627" w:rsidRPr="00EC29B0" w:rsidRDefault="00A94627" w:rsidP="00A94627">
      <w:pPr>
        <w:pStyle w:val="CMDOutput"/>
      </w:pPr>
      <w:r w:rsidRPr="00EC29B0">
        <w:t>04/29/</w:t>
      </w:r>
      <w:proofErr w:type="gramStart"/>
      <w:r w:rsidRPr="00EC29B0">
        <w:t>2019  03:16</w:t>
      </w:r>
      <w:proofErr w:type="gramEnd"/>
      <w:r w:rsidRPr="00EC29B0">
        <w:t xml:space="preserve"> PM    &lt;DIR&gt;         </w:t>
      </w:r>
      <w:proofErr w:type="gramStart"/>
      <w:r w:rsidRPr="00EC29B0">
        <w:t xml:space="preserve"> ..</w:t>
      </w:r>
      <w:proofErr w:type="gramEnd"/>
    </w:p>
    <w:p w14:paraId="7077EDC3" w14:textId="77777777" w:rsidR="00A94627" w:rsidRPr="00EC29B0" w:rsidRDefault="00A94627" w:rsidP="00A94627">
      <w:pPr>
        <w:pStyle w:val="CMDOutput"/>
      </w:pPr>
      <w:r w:rsidRPr="00EC29B0">
        <w:t>04/29/</w:t>
      </w:r>
      <w:proofErr w:type="gramStart"/>
      <w:r w:rsidRPr="00EC29B0">
        <w:t>2019  03:05</w:t>
      </w:r>
      <w:proofErr w:type="gramEnd"/>
      <w:r w:rsidRPr="00EC29B0">
        <w:t xml:space="preserve"> PM                20 file1.txt</w:t>
      </w:r>
    </w:p>
    <w:p w14:paraId="43E943BB" w14:textId="77777777" w:rsidR="00A94627" w:rsidRPr="00EC29B0" w:rsidRDefault="00A94627" w:rsidP="00A94627">
      <w:pPr>
        <w:pStyle w:val="CMDOutput"/>
      </w:pPr>
      <w:r w:rsidRPr="00EC29B0">
        <w:t>04/29/</w:t>
      </w:r>
      <w:proofErr w:type="gramStart"/>
      <w:r w:rsidRPr="00EC29B0">
        <w:t>2019  03:05</w:t>
      </w:r>
      <w:proofErr w:type="gramEnd"/>
      <w:r w:rsidRPr="00EC29B0">
        <w:t xml:space="preserve"> PM                20 file2.txt</w:t>
      </w:r>
    </w:p>
    <w:p w14:paraId="66D83A5E" w14:textId="77777777" w:rsidR="00A94627" w:rsidRPr="00EC29B0" w:rsidRDefault="00A94627" w:rsidP="00A94627">
      <w:pPr>
        <w:pStyle w:val="CMDOutput"/>
      </w:pPr>
      <w:r w:rsidRPr="00EC29B0">
        <w:t xml:space="preserve">               </w:t>
      </w:r>
      <w:r>
        <w:t>2</w:t>
      </w:r>
      <w:r w:rsidRPr="00EC29B0">
        <w:t xml:space="preserve"> File(s)             </w:t>
      </w:r>
      <w:r>
        <w:t>40</w:t>
      </w:r>
      <w:r w:rsidRPr="00EC29B0">
        <w:t xml:space="preserve"> bytes</w:t>
      </w:r>
    </w:p>
    <w:p w14:paraId="10441566" w14:textId="77777777" w:rsidR="00A94627" w:rsidRPr="00EC29B0" w:rsidRDefault="00A94627" w:rsidP="00A94627">
      <w:pPr>
        <w:pStyle w:val="CMDOutput"/>
        <w:rPr>
          <w:rFonts w:ascii="Arial" w:hAnsi="Arial"/>
          <w:sz w:val="20"/>
        </w:rPr>
      </w:pPr>
      <w:r w:rsidRPr="00EC29B0">
        <w:t xml:space="preserve">               2 Dir(</w:t>
      </w:r>
      <w:proofErr w:type="gramStart"/>
      <w:r w:rsidRPr="00EC29B0">
        <w:t>s)  31,491,321,856</w:t>
      </w:r>
      <w:proofErr w:type="gramEnd"/>
      <w:r w:rsidRPr="00EC29B0">
        <w:t xml:space="preserve"> bytes free</w:t>
      </w:r>
    </w:p>
    <w:p w14:paraId="1EF59717" w14:textId="77777777" w:rsidR="00A94627" w:rsidRDefault="00A94627" w:rsidP="00A94627">
      <w:pPr>
        <w:pStyle w:val="SubStepAlpha"/>
      </w:pPr>
      <w:r>
        <w:t xml:space="preserve">Use </w:t>
      </w:r>
      <w:r>
        <w:rPr>
          <w:b/>
        </w:rPr>
        <w:t xml:space="preserve">help </w:t>
      </w:r>
      <w:proofErr w:type="spellStart"/>
      <w:r>
        <w:rPr>
          <w:b/>
        </w:rPr>
        <w:t>xcopy</w:t>
      </w:r>
      <w:proofErr w:type="spellEnd"/>
      <w:r>
        <w:t xml:space="preserve"> or </w:t>
      </w:r>
      <w:proofErr w:type="spellStart"/>
      <w:r>
        <w:rPr>
          <w:b/>
        </w:rPr>
        <w:t>xcopy</w:t>
      </w:r>
      <w:proofErr w:type="spellEnd"/>
      <w:r>
        <w:rPr>
          <w:b/>
        </w:rPr>
        <w:t xml:space="preserve"> /?</w:t>
      </w:r>
      <w:r w:rsidRPr="00732E21">
        <w:t xml:space="preserve"> </w:t>
      </w:r>
      <w:r>
        <w:t xml:space="preserve">to determine which switch would allow the </w:t>
      </w:r>
      <w:proofErr w:type="spellStart"/>
      <w:r w:rsidRPr="00702F7A">
        <w:rPr>
          <w:b/>
        </w:rPr>
        <w:t>xcopy</w:t>
      </w:r>
      <w:proofErr w:type="spellEnd"/>
      <w:r>
        <w:t xml:space="preserve"> command to copy </w:t>
      </w:r>
      <w:r w:rsidRPr="00702F7A">
        <w:rPr>
          <w:b/>
        </w:rPr>
        <w:t>all</w:t>
      </w:r>
      <w:r>
        <w:t xml:space="preserve"> the files and directories.</w:t>
      </w:r>
    </w:p>
    <w:p w14:paraId="4EB20733" w14:textId="77777777" w:rsidR="00A75D0D" w:rsidRDefault="00A75D0D" w:rsidP="00A75D0D">
      <w:pPr>
        <w:pStyle w:val="Heading3"/>
      </w:pPr>
      <w:r>
        <w:t>Question:</w:t>
      </w:r>
    </w:p>
    <w:p w14:paraId="1ECB120F" w14:textId="77777777" w:rsidR="00A94627" w:rsidRDefault="00A94627" w:rsidP="00A75D0D">
      <w:pPr>
        <w:pStyle w:val="BodyTextL50"/>
        <w:keepNext/>
      </w:pPr>
      <w:r>
        <w:t>What option allows you to copy all the files and directories, including the empty directories?</w:t>
      </w:r>
    </w:p>
    <w:p w14:paraId="6F809DD1" w14:textId="1826D169" w:rsidR="00A94627" w:rsidRPr="000A5D58" w:rsidRDefault="00A75D0D" w:rsidP="00A75D0D">
      <w:pPr>
        <w:pStyle w:val="AnswerLineL50"/>
        <w:rPr>
          <w:color w:val="000000" w:themeColor="text1"/>
        </w:rPr>
      </w:pPr>
      <w:r>
        <w:t>Type your answers here.</w:t>
      </w:r>
      <w:r w:rsidR="000A5D58">
        <w:t xml:space="preserve"> </w:t>
      </w:r>
      <w:r w:rsidR="000A5D58" w:rsidRPr="000A5D58">
        <w:rPr>
          <w:color w:val="000000" w:themeColor="text1"/>
        </w:rPr>
        <w:t>e/switch</w:t>
      </w:r>
    </w:p>
    <w:p w14:paraId="2E843209" w14:textId="77777777" w:rsidR="00A94627" w:rsidRDefault="00A94627" w:rsidP="00A94627">
      <w:pPr>
        <w:pStyle w:val="SubStepAlpha"/>
      </w:pPr>
      <w:r>
        <w:lastRenderedPageBreak/>
        <w:t xml:space="preserve">Because </w:t>
      </w:r>
      <w:r>
        <w:rPr>
          <w:b/>
        </w:rPr>
        <w:t>ITEfolder4</w:t>
      </w:r>
      <w:r>
        <w:t xml:space="preserve"> is a subfolder and </w:t>
      </w:r>
      <w:r w:rsidRPr="00702F7A">
        <w:rPr>
          <w:b/>
        </w:rPr>
        <w:t>ITEfolder</w:t>
      </w:r>
      <w:r>
        <w:rPr>
          <w:b/>
        </w:rPr>
        <w:t>5</w:t>
      </w:r>
      <w:r>
        <w:t xml:space="preserve"> is both a subfolder and an empty folder, </w:t>
      </w:r>
      <w:r w:rsidRPr="00702F7A">
        <w:rPr>
          <w:b/>
        </w:rPr>
        <w:t>/E</w:t>
      </w:r>
      <w:r>
        <w:t xml:space="preserve"> is needed to copy all the contents of </w:t>
      </w:r>
      <w:r w:rsidRPr="00702F7A">
        <w:rPr>
          <w:b/>
        </w:rPr>
        <w:t>ITEfolder3</w:t>
      </w:r>
      <w:r>
        <w:t xml:space="preserve"> and the empty subfolder.</w:t>
      </w:r>
    </w:p>
    <w:p w14:paraId="20803D1E" w14:textId="77777777" w:rsidR="00A94627" w:rsidRDefault="00A94627" w:rsidP="00A94627">
      <w:pPr>
        <w:pStyle w:val="BodyTextL50"/>
        <w:keepNext/>
      </w:pPr>
      <w:r>
        <w:t xml:space="preserve">Type </w:t>
      </w:r>
      <w:proofErr w:type="spellStart"/>
      <w:r>
        <w:rPr>
          <w:b/>
        </w:rPr>
        <w:t>xcopy</w:t>
      </w:r>
      <w:proofErr w:type="spellEnd"/>
      <w:r>
        <w:rPr>
          <w:b/>
        </w:rPr>
        <w:t xml:space="preserve"> /E</w:t>
      </w:r>
      <w:proofErr w:type="gramStart"/>
      <w:r>
        <w:rPr>
          <w:b/>
        </w:rPr>
        <w:t xml:space="preserve"> ..</w:t>
      </w:r>
      <w:proofErr w:type="gramEnd"/>
      <w:r>
        <w:rPr>
          <w:b/>
        </w:rPr>
        <w:t>\ITEfolder</w:t>
      </w:r>
      <w:proofErr w:type="gramStart"/>
      <w:r>
        <w:rPr>
          <w:b/>
        </w:rPr>
        <w:t>3 .</w:t>
      </w:r>
      <w:proofErr w:type="gramEnd"/>
      <w:r>
        <w:rPr>
          <w:b/>
        </w:rPr>
        <w:t xml:space="preserve"> </w:t>
      </w:r>
      <w:r>
        <w:t xml:space="preserve">at the prompt to copy the files. When prompted, type </w:t>
      </w:r>
      <w:r>
        <w:rPr>
          <w:b/>
        </w:rPr>
        <w:t xml:space="preserve">a </w:t>
      </w:r>
      <w:r>
        <w:t>to allow overwriting the existing files.</w:t>
      </w:r>
    </w:p>
    <w:p w14:paraId="72B56410" w14:textId="77777777" w:rsidR="00A94627" w:rsidRDefault="00A94627" w:rsidP="00A94627">
      <w:pPr>
        <w:pStyle w:val="CMDOutput"/>
      </w:pPr>
      <w:r>
        <w:t xml:space="preserve">c:\Users\ITEUser\ITEfolder1&gt; </w:t>
      </w:r>
      <w:proofErr w:type="spellStart"/>
      <w:r w:rsidRPr="00D750D2">
        <w:rPr>
          <w:b/>
        </w:rPr>
        <w:t>xcopy</w:t>
      </w:r>
      <w:proofErr w:type="spellEnd"/>
      <w:r w:rsidRPr="00D750D2">
        <w:rPr>
          <w:b/>
        </w:rPr>
        <w:t xml:space="preserve"> /E</w:t>
      </w:r>
      <w:proofErr w:type="gramStart"/>
      <w:r w:rsidRPr="00D750D2">
        <w:rPr>
          <w:b/>
        </w:rPr>
        <w:t xml:space="preserve"> ..</w:t>
      </w:r>
      <w:proofErr w:type="gramEnd"/>
      <w:r w:rsidRPr="00D750D2">
        <w:rPr>
          <w:b/>
        </w:rPr>
        <w:t>\ITEfolder3</w:t>
      </w:r>
    </w:p>
    <w:p w14:paraId="33CCB48C" w14:textId="77777777" w:rsidR="00A94627" w:rsidRDefault="00A94627" w:rsidP="00A94627">
      <w:pPr>
        <w:pStyle w:val="CMDOutput"/>
      </w:pPr>
      <w:r>
        <w:t xml:space="preserve">Overwrite C:\Users\ITEUser\ITEfolder1\file1.txt (Yes/No/All)? </w:t>
      </w:r>
      <w:r w:rsidRPr="00B25A40">
        <w:rPr>
          <w:b/>
        </w:rPr>
        <w:t>a</w:t>
      </w:r>
    </w:p>
    <w:p w14:paraId="4F3726B7" w14:textId="77777777" w:rsidR="00A94627" w:rsidRDefault="00A94627" w:rsidP="00A94627">
      <w:pPr>
        <w:pStyle w:val="CMDOutput"/>
      </w:pPr>
      <w:r>
        <w:t>..\ITEfolder3\file1.txt</w:t>
      </w:r>
    </w:p>
    <w:p w14:paraId="11D51BBE" w14:textId="77777777" w:rsidR="00A94627" w:rsidRDefault="00A94627" w:rsidP="00A94627">
      <w:pPr>
        <w:pStyle w:val="CMDOutput"/>
      </w:pPr>
      <w:r>
        <w:t>..\ITEfolder3\file2.txt</w:t>
      </w:r>
    </w:p>
    <w:p w14:paraId="3795F2A9" w14:textId="77777777" w:rsidR="00A94627" w:rsidRDefault="00A94627" w:rsidP="00A94627">
      <w:pPr>
        <w:pStyle w:val="CMDOutput"/>
      </w:pPr>
      <w:r>
        <w:t>2 File(s) copied</w:t>
      </w:r>
    </w:p>
    <w:p w14:paraId="0E8AFE70" w14:textId="77777777" w:rsidR="00A94627" w:rsidRDefault="00A94627" w:rsidP="00A94627">
      <w:pPr>
        <w:pStyle w:val="SubStepAlpha"/>
      </w:pPr>
      <w:r>
        <w:t xml:space="preserve">Verify that the </w:t>
      </w:r>
      <w:r w:rsidRPr="00702F7A">
        <w:rPr>
          <w:b/>
        </w:rPr>
        <w:t>ITEfolder4</w:t>
      </w:r>
      <w:r>
        <w:t xml:space="preserve"> and </w:t>
      </w:r>
      <w:r>
        <w:rPr>
          <w:b/>
        </w:rPr>
        <w:t>ITEfolder5</w:t>
      </w:r>
      <w:r>
        <w:t xml:space="preserve"> were also copied in </w:t>
      </w:r>
      <w:r w:rsidRPr="00702F7A">
        <w:rPr>
          <w:b/>
        </w:rPr>
        <w:t>ITEfolder1</w:t>
      </w:r>
      <w:r>
        <w:t>.</w:t>
      </w:r>
    </w:p>
    <w:p w14:paraId="054FB548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D750D2">
        <w:rPr>
          <w:b/>
        </w:rPr>
        <w:t>dir</w:t>
      </w:r>
      <w:proofErr w:type="spellEnd"/>
    </w:p>
    <w:p w14:paraId="5DEA2D2C" w14:textId="77777777" w:rsidR="00A94627" w:rsidRDefault="00A94627" w:rsidP="00A94627">
      <w:pPr>
        <w:pStyle w:val="CMDOutput"/>
      </w:pPr>
      <w:r>
        <w:t>&lt;some output omitted&gt;</w:t>
      </w:r>
    </w:p>
    <w:p w14:paraId="7BD3DCA7" w14:textId="77777777" w:rsidR="00A94627" w:rsidRDefault="00A94627" w:rsidP="00A94627">
      <w:pPr>
        <w:pStyle w:val="CMDOutput"/>
      </w:pPr>
      <w:r>
        <w:t xml:space="preserve"> Directory of c:\Users\ITEUser\ITEfolder1</w:t>
      </w:r>
    </w:p>
    <w:p w14:paraId="09C4F38C" w14:textId="77777777" w:rsidR="00A94627" w:rsidRDefault="00A94627" w:rsidP="00A94627">
      <w:pPr>
        <w:pStyle w:val="CMDOutput"/>
      </w:pPr>
    </w:p>
    <w:p w14:paraId="63C00585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58A099FA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244003C8" w14:textId="77777777" w:rsidR="00A94627" w:rsidRDefault="00A94627" w:rsidP="00A94627">
      <w:pPr>
        <w:pStyle w:val="CMDOutput"/>
      </w:pPr>
      <w:r>
        <w:t>04/29/</w:t>
      </w:r>
      <w:proofErr w:type="gramStart"/>
      <w:r>
        <w:t>2019  03:05</w:t>
      </w:r>
      <w:proofErr w:type="gramEnd"/>
      <w:r>
        <w:t xml:space="preserve"> PM                20 file1.txt</w:t>
      </w:r>
    </w:p>
    <w:p w14:paraId="46DDE214" w14:textId="77777777" w:rsidR="00A94627" w:rsidRDefault="00A94627" w:rsidP="00A94627">
      <w:pPr>
        <w:pStyle w:val="CMDOutput"/>
      </w:pPr>
      <w:r>
        <w:t>04/29/</w:t>
      </w:r>
      <w:proofErr w:type="gramStart"/>
      <w:r>
        <w:t>2019  03:05</w:t>
      </w:r>
      <w:proofErr w:type="gramEnd"/>
      <w:r>
        <w:t xml:space="preserve"> PM                20 file2.txt</w:t>
      </w:r>
    </w:p>
    <w:p w14:paraId="4936EB9D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  ITEfolder4</w:t>
      </w:r>
    </w:p>
    <w:p w14:paraId="5AF9B169" w14:textId="77777777" w:rsidR="00A94627" w:rsidRDefault="00A94627" w:rsidP="00A94627">
      <w:pPr>
        <w:pStyle w:val="CMDOutput"/>
      </w:pPr>
      <w:r>
        <w:t xml:space="preserve">               2 File(s)             40 bytes</w:t>
      </w:r>
    </w:p>
    <w:p w14:paraId="3817FF02" w14:textId="77777777" w:rsidR="00A94627" w:rsidRDefault="00A94627" w:rsidP="00A94627">
      <w:pPr>
        <w:pStyle w:val="CMDOutput"/>
      </w:pPr>
      <w:r>
        <w:t xml:space="preserve">               3 Dir(</w:t>
      </w:r>
      <w:proofErr w:type="gramStart"/>
      <w:r>
        <w:t>s)  31,493,193,728</w:t>
      </w:r>
      <w:proofErr w:type="gramEnd"/>
      <w:r>
        <w:t xml:space="preserve"> bytes free</w:t>
      </w:r>
    </w:p>
    <w:p w14:paraId="0B9EBEDB" w14:textId="77777777" w:rsidR="00A94627" w:rsidRDefault="00A94627" w:rsidP="00A94627">
      <w:pPr>
        <w:pStyle w:val="CMD"/>
      </w:pPr>
    </w:p>
    <w:p w14:paraId="640C83D7" w14:textId="77777777" w:rsidR="00A94627" w:rsidRDefault="00A94627" w:rsidP="00A94627">
      <w:pPr>
        <w:pStyle w:val="CMD"/>
      </w:pPr>
      <w:r>
        <w:t xml:space="preserve">c:\Users\ITEUser\ITEfolder1&gt; </w:t>
      </w:r>
      <w:proofErr w:type="spellStart"/>
      <w:r w:rsidRPr="00D750D2">
        <w:rPr>
          <w:b/>
        </w:rPr>
        <w:t>dir</w:t>
      </w:r>
      <w:proofErr w:type="spellEnd"/>
      <w:r w:rsidRPr="00D750D2">
        <w:rPr>
          <w:b/>
        </w:rPr>
        <w:t xml:space="preserve"> ITEfolder4</w:t>
      </w:r>
    </w:p>
    <w:p w14:paraId="4F2AB65B" w14:textId="77777777" w:rsidR="00A94627" w:rsidRDefault="00A94627" w:rsidP="00A94627">
      <w:pPr>
        <w:pStyle w:val="CMDOutput"/>
      </w:pPr>
      <w:r>
        <w:t>&lt;some output omitted&gt;</w:t>
      </w:r>
    </w:p>
    <w:p w14:paraId="34A2A670" w14:textId="77777777" w:rsidR="00A94627" w:rsidRDefault="00A94627" w:rsidP="00A94627">
      <w:pPr>
        <w:pStyle w:val="CMDOutput"/>
      </w:pPr>
      <w:r>
        <w:t xml:space="preserve"> Directory of c:\Users\ITEUser\ITEfolder1\ITEfolder4</w:t>
      </w:r>
    </w:p>
    <w:p w14:paraId="5ED7E74F" w14:textId="77777777" w:rsidR="00A94627" w:rsidRDefault="00A94627" w:rsidP="00A94627">
      <w:pPr>
        <w:pStyle w:val="CMDOutput"/>
      </w:pPr>
    </w:p>
    <w:p w14:paraId="1BD1ACA0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55D83151" w14:textId="77777777" w:rsidR="00A94627" w:rsidRDefault="00A94627" w:rsidP="00A94627">
      <w:pPr>
        <w:pStyle w:val="CMDOutput"/>
      </w:pPr>
      <w:r>
        <w:t>04/29/</w:t>
      </w:r>
      <w:proofErr w:type="gramStart"/>
      <w:r>
        <w:t>2019  04:41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61E8DD4B" w14:textId="77777777" w:rsidR="00A94627" w:rsidRDefault="00A94627" w:rsidP="00A94627">
      <w:pPr>
        <w:pStyle w:val="CMDOutput"/>
      </w:pPr>
      <w:r>
        <w:t>04/29/</w:t>
      </w:r>
      <w:proofErr w:type="gramStart"/>
      <w:r>
        <w:t>2019  03:00</w:t>
      </w:r>
      <w:proofErr w:type="gramEnd"/>
      <w:r>
        <w:t xml:space="preserve"> PM    &lt;DIR&gt;          ITEfolder5</w:t>
      </w:r>
    </w:p>
    <w:p w14:paraId="3D7E8387" w14:textId="77777777" w:rsidR="00A94627" w:rsidRDefault="00A94627" w:rsidP="00A94627">
      <w:pPr>
        <w:pStyle w:val="CMDOutput"/>
      </w:pPr>
      <w:r>
        <w:t xml:space="preserve">               0 File(s)              0 bytes</w:t>
      </w:r>
    </w:p>
    <w:p w14:paraId="3988A07E" w14:textId="77777777" w:rsidR="00A94627" w:rsidRDefault="00A94627" w:rsidP="00A94627">
      <w:pPr>
        <w:pStyle w:val="CMDOutput"/>
      </w:pPr>
      <w:r>
        <w:t xml:space="preserve">               3 Dir(</w:t>
      </w:r>
      <w:proofErr w:type="gramStart"/>
      <w:r>
        <w:t>s)  31,493,193,728</w:t>
      </w:r>
      <w:proofErr w:type="gramEnd"/>
      <w:r>
        <w:t xml:space="preserve"> bytes free</w:t>
      </w:r>
    </w:p>
    <w:p w14:paraId="4981E26E" w14:textId="77777777" w:rsidR="00A94627" w:rsidRDefault="00A94627" w:rsidP="00A75D0D">
      <w:pPr>
        <w:pStyle w:val="SubStepAlpha"/>
      </w:pPr>
      <w:r>
        <w:t xml:space="preserve">The robocopy command can also be used to copy the content of a directory to a new destination. The robocopy command has more capabilities than the built-in Windows copy and </w:t>
      </w:r>
      <w:proofErr w:type="spellStart"/>
      <w:r>
        <w:t>xcopy</w:t>
      </w:r>
      <w:proofErr w:type="spellEnd"/>
      <w:r>
        <w:t xml:space="preserve"> command, such as resume copying after a network interruption, skip files that appear to be identical to the files in the destination folders, and mirror a directory by keeping the destination directory in sync with the source directory.</w:t>
      </w:r>
    </w:p>
    <w:p w14:paraId="16D87BF1" w14:textId="77777777" w:rsidR="00A94627" w:rsidRDefault="00A94627" w:rsidP="00A94627">
      <w:pPr>
        <w:pStyle w:val="BodyTextL50"/>
      </w:pPr>
      <w:r>
        <w:t>Copy the ITEfolder4 content to ITEUser folder using the robocopy command.</w:t>
      </w:r>
    </w:p>
    <w:p w14:paraId="0A178833" w14:textId="77777777" w:rsidR="00A94627" w:rsidRDefault="00A94627" w:rsidP="00A94627">
      <w:pPr>
        <w:pStyle w:val="CMD"/>
        <w:rPr>
          <w:b/>
        </w:rPr>
      </w:pPr>
      <w:r>
        <w:t>C:\Users\ITEUser\ITEfolder1</w:t>
      </w:r>
      <w:r w:rsidRPr="004079BA">
        <w:t xml:space="preserve">&gt; </w:t>
      </w:r>
      <w:r w:rsidRPr="004079BA">
        <w:rPr>
          <w:b/>
        </w:rPr>
        <w:t>robocopy /E C:\Users\ITEUser\ITEfolder3\ITEfolder4\ C:\Users\ITEUser</w:t>
      </w:r>
    </w:p>
    <w:p w14:paraId="43D0B01E" w14:textId="77777777" w:rsidR="00A94627" w:rsidRDefault="00A94627" w:rsidP="00A94627">
      <w:pPr>
        <w:pStyle w:val="BodyTextL50"/>
      </w:pPr>
      <w:r>
        <w:t>Note the information provided by the command during the copying process.</w:t>
      </w:r>
    </w:p>
    <w:p w14:paraId="38015374" w14:textId="77777777" w:rsidR="00A94627" w:rsidRPr="00714F24" w:rsidRDefault="00A94627" w:rsidP="00A94627">
      <w:pPr>
        <w:pStyle w:val="SubStepAlpha"/>
      </w:pPr>
      <w:r>
        <w:t xml:space="preserve">Navigate to </w:t>
      </w:r>
      <w:r w:rsidRPr="00714F24">
        <w:rPr>
          <w:b/>
        </w:rPr>
        <w:t>C:\Users\ITEUser</w:t>
      </w:r>
      <w:r>
        <w:t xml:space="preserve"> to verify that the folder ITEfolder5 is copied.</w:t>
      </w:r>
    </w:p>
    <w:p w14:paraId="25EB59D7" w14:textId="77777777" w:rsidR="00A94627" w:rsidRDefault="00A94627" w:rsidP="00A75D0D">
      <w:pPr>
        <w:pStyle w:val="Heading2"/>
      </w:pPr>
      <w:r>
        <w:t>Delete directories.</w:t>
      </w:r>
    </w:p>
    <w:p w14:paraId="50E258A2" w14:textId="77777777" w:rsidR="00A94627" w:rsidRDefault="00A94627" w:rsidP="00A94627">
      <w:pPr>
        <w:pStyle w:val="BodyTextL25"/>
      </w:pPr>
      <w:r>
        <w:t xml:space="preserve">In this step, you will delete an empty and a non-empty directory using the </w:t>
      </w:r>
      <w:proofErr w:type="spellStart"/>
      <w:r>
        <w:rPr>
          <w:b/>
        </w:rPr>
        <w:t>r</w:t>
      </w:r>
      <w:r w:rsidRPr="00901851">
        <w:rPr>
          <w:b/>
        </w:rPr>
        <w:t>d</w:t>
      </w:r>
      <w:proofErr w:type="spellEnd"/>
      <w:r>
        <w:t xml:space="preserve"> command.</w:t>
      </w:r>
    </w:p>
    <w:p w14:paraId="166F1C4A" w14:textId="77777777" w:rsidR="00A94627" w:rsidRDefault="00A94627" w:rsidP="00A94627">
      <w:pPr>
        <w:pStyle w:val="SubStepAlpha"/>
      </w:pPr>
      <w:r>
        <w:t xml:space="preserve">Use the </w:t>
      </w:r>
      <w:proofErr w:type="spellStart"/>
      <w:r>
        <w:rPr>
          <w:b/>
        </w:rPr>
        <w:t>rd</w:t>
      </w:r>
      <w:proofErr w:type="spellEnd"/>
      <w:r>
        <w:rPr>
          <w:b/>
        </w:rPr>
        <w:t xml:space="preserve"> ITEfolder2</w:t>
      </w:r>
      <w:r>
        <w:t xml:space="preserve"> to delete the empty directory and verify that the directory was deleted.</w:t>
      </w:r>
    </w:p>
    <w:p w14:paraId="3F9D09C4" w14:textId="77777777" w:rsidR="00A94627" w:rsidRDefault="00A94627" w:rsidP="00A94627">
      <w:pPr>
        <w:pStyle w:val="CMD"/>
      </w:pPr>
      <w:r>
        <w:t>C</w:t>
      </w:r>
      <w:r w:rsidRPr="00903F82">
        <w:t xml:space="preserve">:\Users\ITEUser&gt; </w:t>
      </w:r>
      <w:proofErr w:type="spellStart"/>
      <w:r w:rsidRPr="00903F82">
        <w:rPr>
          <w:b/>
        </w:rPr>
        <w:t>rd</w:t>
      </w:r>
      <w:proofErr w:type="spellEnd"/>
      <w:r w:rsidRPr="00903F82">
        <w:rPr>
          <w:b/>
        </w:rPr>
        <w:t xml:space="preserve"> ITEfolder2</w:t>
      </w:r>
    </w:p>
    <w:p w14:paraId="068C779A" w14:textId="77777777" w:rsidR="00A94627" w:rsidRDefault="00A94627" w:rsidP="00A94627">
      <w:pPr>
        <w:pStyle w:val="SubStepAlpha"/>
      </w:pPr>
      <w:r>
        <w:lastRenderedPageBreak/>
        <w:t xml:space="preserve">Navigate to the </w:t>
      </w:r>
      <w:r w:rsidRPr="00702F7A">
        <w:rPr>
          <w:b/>
        </w:rPr>
        <w:t>C:\Users\ITEUser\ITEfolder3</w:t>
      </w:r>
      <w:r>
        <w:t xml:space="preserve"> directory.</w:t>
      </w:r>
    </w:p>
    <w:p w14:paraId="55D508CA" w14:textId="77777777" w:rsidR="00A94627" w:rsidRDefault="00A94627" w:rsidP="00A94627">
      <w:pPr>
        <w:pStyle w:val="SubStepAlpha"/>
      </w:pPr>
      <w:r>
        <w:t xml:space="preserve">Use the </w:t>
      </w:r>
      <w:proofErr w:type="spellStart"/>
      <w:r>
        <w:rPr>
          <w:b/>
        </w:rPr>
        <w:t>rd</w:t>
      </w:r>
      <w:proofErr w:type="spellEnd"/>
      <w:r>
        <w:rPr>
          <w:b/>
        </w:rPr>
        <w:t xml:space="preserve"> ITEfolder1</w:t>
      </w:r>
      <w:r>
        <w:t xml:space="preserve"> to delete the directory. Verify the directory removal using the </w:t>
      </w:r>
      <w:proofErr w:type="spellStart"/>
      <w:r>
        <w:rPr>
          <w:b/>
        </w:rPr>
        <w:t>dir</w:t>
      </w:r>
      <w:proofErr w:type="spellEnd"/>
      <w:r>
        <w:rPr>
          <w:b/>
        </w:rPr>
        <w:t xml:space="preserve"> </w:t>
      </w:r>
      <w:r>
        <w:t>command.</w:t>
      </w:r>
    </w:p>
    <w:p w14:paraId="68BF0FE9" w14:textId="77777777" w:rsidR="00A94627" w:rsidRDefault="00A94627" w:rsidP="00A94627">
      <w:pPr>
        <w:pStyle w:val="BodyTextL50"/>
      </w:pPr>
      <w:r>
        <w:t>Were you able to delete the directory? Explain.</w:t>
      </w:r>
    </w:p>
    <w:p w14:paraId="04D25862" w14:textId="36BC0195" w:rsidR="00A94627" w:rsidRPr="000A5D58" w:rsidRDefault="00A75D0D" w:rsidP="00A75D0D">
      <w:pPr>
        <w:pStyle w:val="AnswerLineL50"/>
        <w:rPr>
          <w:color w:val="000000" w:themeColor="text1"/>
        </w:rPr>
      </w:pPr>
      <w:r>
        <w:t>Type your answers here.</w:t>
      </w:r>
      <w:r w:rsidR="000A5D58">
        <w:t xml:space="preserve"> </w:t>
      </w:r>
      <w:r w:rsidR="000A5D58" w:rsidRPr="000A5D58">
        <w:rPr>
          <w:color w:val="000000" w:themeColor="text1"/>
        </w:rPr>
        <w:t>ITE folder 1</w:t>
      </w:r>
    </w:p>
    <w:p w14:paraId="3E1C3F3C" w14:textId="77777777" w:rsidR="00A94627" w:rsidRDefault="00A94627" w:rsidP="00A94627">
      <w:pPr>
        <w:pStyle w:val="SubStepAlpha"/>
      </w:pPr>
      <w:r>
        <w:t xml:space="preserve">Use </w:t>
      </w:r>
      <w:proofErr w:type="spellStart"/>
      <w:r>
        <w:rPr>
          <w:b/>
        </w:rPr>
        <w:t>rd</w:t>
      </w:r>
      <w:proofErr w:type="spellEnd"/>
      <w:r>
        <w:rPr>
          <w:b/>
        </w:rPr>
        <w:t xml:space="preserve"> /?</w:t>
      </w:r>
      <w:r>
        <w:t xml:space="preserve"> command to determine the switch that allows the deletion of a non-empty directory.</w:t>
      </w:r>
    </w:p>
    <w:p w14:paraId="5CB2BA09" w14:textId="77777777" w:rsidR="00A94627" w:rsidRDefault="00A94627" w:rsidP="00A94627">
      <w:pPr>
        <w:pStyle w:val="CMD"/>
      </w:pPr>
      <w:r>
        <w:t xml:space="preserve">c:\Users\ITEUser\ITEfolder3&gt; </w:t>
      </w:r>
      <w:proofErr w:type="spellStart"/>
      <w:r>
        <w:rPr>
          <w:b/>
        </w:rPr>
        <w:t>rd</w:t>
      </w:r>
      <w:proofErr w:type="spellEnd"/>
      <w:r>
        <w:rPr>
          <w:b/>
        </w:rPr>
        <w:t xml:space="preserve"> /S ITEfolder1</w:t>
      </w:r>
    </w:p>
    <w:p w14:paraId="4F97D1EC" w14:textId="77777777" w:rsidR="00A94627" w:rsidRDefault="00A94627" w:rsidP="00A94627">
      <w:pPr>
        <w:pStyle w:val="CMD"/>
        <w:rPr>
          <w:b/>
        </w:rPr>
      </w:pPr>
      <w:r>
        <w:t xml:space="preserve">ITEfolder4, Are you sure (Y/N)? </w:t>
      </w:r>
      <w:r w:rsidRPr="009B5CDA">
        <w:rPr>
          <w:b/>
        </w:rPr>
        <w:t>y</w:t>
      </w:r>
    </w:p>
    <w:p w14:paraId="0E5D1EBB" w14:textId="77777777" w:rsidR="00A94627" w:rsidRDefault="00A94627" w:rsidP="00A94627">
      <w:pPr>
        <w:pStyle w:val="SubStepAlpha"/>
      </w:pPr>
      <w:r>
        <w:t xml:space="preserve">Use the appropriate commands to delete all the text files and folders that you have created in this lab. Type </w:t>
      </w:r>
      <w:r w:rsidRPr="00B72BCA">
        <w:rPr>
          <w:b/>
        </w:rPr>
        <w:t>exit</w:t>
      </w:r>
      <w:r>
        <w:t xml:space="preserve"> to close the command prompt window.</w:t>
      </w:r>
    </w:p>
    <w:p w14:paraId="2570B72A" w14:textId="77777777" w:rsidR="00A94627" w:rsidRDefault="00A94627" w:rsidP="00A94627">
      <w:pPr>
        <w:pStyle w:val="Heading1"/>
        <w:numPr>
          <w:ilvl w:val="0"/>
          <w:numId w:val="3"/>
        </w:numPr>
      </w:pPr>
      <w:r>
        <w:t>Reflection</w:t>
      </w:r>
      <w:r w:rsidR="00A75D0D">
        <w:t xml:space="preserve"> Question</w:t>
      </w:r>
    </w:p>
    <w:p w14:paraId="702F87D1" w14:textId="77777777" w:rsidR="00A94627" w:rsidRDefault="00A94627" w:rsidP="00A94627">
      <w:pPr>
        <w:pStyle w:val="BodyTextL25"/>
        <w:keepNext/>
      </w:pPr>
      <w:r>
        <w:t>What are the advantages of using CLI vs. GUI?</w:t>
      </w:r>
    </w:p>
    <w:p w14:paraId="6A7A5AA7" w14:textId="0EA57AF7" w:rsidR="00A94627" w:rsidRPr="00DF5399" w:rsidRDefault="00A75D0D" w:rsidP="00A75D0D">
      <w:pPr>
        <w:pStyle w:val="AnswerLineL25"/>
        <w:rPr>
          <w:color w:val="000000" w:themeColor="text1"/>
        </w:rPr>
      </w:pPr>
      <w:r>
        <w:t xml:space="preserve">Type your answers </w:t>
      </w:r>
      <w:proofErr w:type="spellStart"/>
      <w:r>
        <w:t>here.</w:t>
      </w:r>
      <w:r w:rsidR="000A5D58" w:rsidRPr="00DF5399">
        <w:rPr>
          <w:color w:val="000000" w:themeColor="text1"/>
        </w:rPr>
        <w:t>the</w:t>
      </w:r>
      <w:proofErr w:type="spellEnd"/>
      <w:r w:rsidR="000A5D58" w:rsidRPr="00DF5399">
        <w:rPr>
          <w:color w:val="000000" w:themeColor="text1"/>
        </w:rPr>
        <w:t xml:space="preserve"> advantage of CLI is speed and </w:t>
      </w:r>
      <w:proofErr w:type="spellStart"/>
      <w:r w:rsidR="000A5D58" w:rsidRPr="00DF5399">
        <w:rPr>
          <w:color w:val="000000" w:themeColor="text1"/>
        </w:rPr>
        <w:t>efficentcy</w:t>
      </w:r>
      <w:proofErr w:type="spellEnd"/>
      <w:r w:rsidR="000A5D58" w:rsidRPr="00DF5399">
        <w:rPr>
          <w:color w:val="000000" w:themeColor="text1"/>
        </w:rPr>
        <w:t xml:space="preserve"> </w:t>
      </w:r>
      <w:proofErr w:type="spellStart"/>
      <w:r w:rsidR="000A5D58" w:rsidRPr="00DF5399">
        <w:rPr>
          <w:color w:val="000000" w:themeColor="text1"/>
        </w:rPr>
        <w:t>whle</w:t>
      </w:r>
      <w:proofErr w:type="spellEnd"/>
      <w:r w:rsidR="000A5D58" w:rsidRPr="00DF5399">
        <w:rPr>
          <w:color w:val="000000" w:themeColor="text1"/>
        </w:rPr>
        <w:t xml:space="preserve"> the </w:t>
      </w:r>
      <w:r w:rsidR="00DF5399" w:rsidRPr="00DF5399">
        <w:rPr>
          <w:color w:val="000000" w:themeColor="text1"/>
        </w:rPr>
        <w:t xml:space="preserve">GUI is more a user friendly and </w:t>
      </w:r>
      <w:proofErr w:type="spellStart"/>
      <w:r w:rsidR="00DF5399" w:rsidRPr="00DF5399">
        <w:rPr>
          <w:color w:val="000000" w:themeColor="text1"/>
        </w:rPr>
        <w:t>multytasking</w:t>
      </w:r>
      <w:proofErr w:type="spellEnd"/>
    </w:p>
    <w:p w14:paraId="303A2222" w14:textId="77777777" w:rsidR="00A94627" w:rsidRPr="00A94627" w:rsidRDefault="00A94627" w:rsidP="00A75D0D">
      <w:pPr>
        <w:pStyle w:val="ConfigWindow"/>
      </w:pPr>
      <w:r>
        <w:t>End of Document</w:t>
      </w:r>
    </w:p>
    <w:sectPr w:rsidR="00A94627" w:rsidRPr="00A94627" w:rsidSect="009C31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36A45" w14:textId="77777777" w:rsidR="00BB34D0" w:rsidRDefault="00BB34D0" w:rsidP="00710659">
      <w:pPr>
        <w:spacing w:after="0" w:line="240" w:lineRule="auto"/>
      </w:pPr>
      <w:r>
        <w:separator/>
      </w:r>
    </w:p>
    <w:p w14:paraId="57B0BD3F" w14:textId="77777777" w:rsidR="00BB34D0" w:rsidRDefault="00BB34D0"/>
  </w:endnote>
  <w:endnote w:type="continuationSeparator" w:id="0">
    <w:p w14:paraId="18B361F2" w14:textId="77777777" w:rsidR="00BB34D0" w:rsidRDefault="00BB34D0" w:rsidP="00710659">
      <w:pPr>
        <w:spacing w:after="0" w:line="240" w:lineRule="auto"/>
      </w:pPr>
      <w:r>
        <w:continuationSeparator/>
      </w:r>
    </w:p>
    <w:p w14:paraId="34C1361D" w14:textId="77777777" w:rsidR="00BB34D0" w:rsidRDefault="00BB34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082EF" w14:textId="77777777"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28913" w14:textId="548C1B34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E46B0"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C7794C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B3D7B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B3D7B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75683" w14:textId="4A4F587D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E46B0">
          <w:t>2015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C7794C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B3D7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B3D7B">
      <w:rPr>
        <w:b/>
        <w:noProof/>
        <w:szCs w:val="16"/>
      </w:rPr>
      <w:t>7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3862C" w14:textId="77777777" w:rsidR="00BB34D0" w:rsidRDefault="00BB34D0" w:rsidP="00710659">
      <w:pPr>
        <w:spacing w:after="0" w:line="240" w:lineRule="auto"/>
      </w:pPr>
      <w:r>
        <w:separator/>
      </w:r>
    </w:p>
    <w:p w14:paraId="31BF33E8" w14:textId="77777777" w:rsidR="00BB34D0" w:rsidRDefault="00BB34D0"/>
  </w:footnote>
  <w:footnote w:type="continuationSeparator" w:id="0">
    <w:p w14:paraId="4E872B3D" w14:textId="77777777" w:rsidR="00BB34D0" w:rsidRDefault="00BB34D0" w:rsidP="00710659">
      <w:pPr>
        <w:spacing w:after="0" w:line="240" w:lineRule="auto"/>
      </w:pPr>
      <w:r>
        <w:continuationSeparator/>
      </w:r>
    </w:p>
    <w:p w14:paraId="3292A910" w14:textId="77777777" w:rsidR="00BB34D0" w:rsidRDefault="00BB34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47D56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1945651EC5E842B69430CEC9C35545B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1F1D8F6" w14:textId="77777777" w:rsidR="00926CB2" w:rsidRDefault="000E46B0" w:rsidP="008402F2">
        <w:pPr>
          <w:pStyle w:val="PageHead"/>
        </w:pPr>
        <w:r>
          <w:t>Lab – File System Commands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EA1A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0318D863" wp14:editId="6B32045C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11CAC3A2"/>
    <w:styleLink w:val="LabList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  <w:b/>
        <w:i w:val="0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34317462"/>
    <w:multiLevelType w:val="hybridMultilevel"/>
    <w:tmpl w:val="4B52D7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E795F"/>
    <w:multiLevelType w:val="hybridMultilevel"/>
    <w:tmpl w:val="1700A108"/>
    <w:lvl w:ilvl="0" w:tplc="365E46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6B502B6E"/>
    <w:multiLevelType w:val="multilevel"/>
    <w:tmpl w:val="D3B67E64"/>
    <w:lvl w:ilvl="0">
      <w:start w:val="1"/>
      <w:numFmt w:val="decimal"/>
      <w:suff w:val="space"/>
      <w:lvlText w:val="Part %1: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suff w:val="space"/>
      <w:lvlText w:val="Step %2:"/>
      <w:lvlJc w:val="left"/>
      <w:pPr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96575372">
    <w:abstractNumId w:val="7"/>
  </w:num>
  <w:num w:numId="2" w16cid:durableId="402070929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119715635">
    <w:abstractNumId w:val="2"/>
  </w:num>
  <w:num w:numId="4" w16cid:durableId="241332389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083530027">
    <w:abstractNumId w:val="3"/>
  </w:num>
  <w:num w:numId="6" w16cid:durableId="808132548">
    <w:abstractNumId w:val="0"/>
  </w:num>
  <w:num w:numId="7" w16cid:durableId="1267735883">
    <w:abstractNumId w:val="1"/>
  </w:num>
  <w:num w:numId="8" w16cid:durableId="1501852318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651665548">
    <w:abstractNumId w:val="3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559365647">
    <w:abstractNumId w:val="8"/>
  </w:num>
  <w:num w:numId="11" w16cid:durableId="2091806448">
    <w:abstractNumId w:val="5"/>
  </w:num>
  <w:num w:numId="12" w16cid:durableId="94951118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6B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42B"/>
    <w:rsid w:val="00052548"/>
    <w:rsid w:val="00056B52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A5D58"/>
    <w:rsid w:val="000B2344"/>
    <w:rsid w:val="000B3D7B"/>
    <w:rsid w:val="000B7DE5"/>
    <w:rsid w:val="000C2118"/>
    <w:rsid w:val="000C6425"/>
    <w:rsid w:val="000C6E6E"/>
    <w:rsid w:val="000C7B7D"/>
    <w:rsid w:val="000D55B4"/>
    <w:rsid w:val="000E46B0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9253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277DC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2BDB"/>
    <w:rsid w:val="00656EEF"/>
    <w:rsid w:val="006576AF"/>
    <w:rsid w:val="00672919"/>
    <w:rsid w:val="00677544"/>
    <w:rsid w:val="00681687"/>
    <w:rsid w:val="00686295"/>
    <w:rsid w:val="00686587"/>
    <w:rsid w:val="006904CF"/>
    <w:rsid w:val="0069519D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0A11"/>
    <w:rsid w:val="008313F3"/>
    <w:rsid w:val="008402F2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24AE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111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4C0D"/>
    <w:rsid w:val="009B5747"/>
    <w:rsid w:val="009C0B81"/>
    <w:rsid w:val="009C3182"/>
    <w:rsid w:val="009D1A46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75D0D"/>
    <w:rsid w:val="00A76749"/>
    <w:rsid w:val="00A807C1"/>
    <w:rsid w:val="00A82658"/>
    <w:rsid w:val="00A83374"/>
    <w:rsid w:val="00A8543C"/>
    <w:rsid w:val="00A94627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34D0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6521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794C"/>
    <w:rsid w:val="00C77B2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DF5399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328C9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15457"/>
  <w15:docId w15:val="{8BAB54F2-00F8-4D48-800F-C6F6F060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9462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A94627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A75D0D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94627"/>
    <w:pPr>
      <w:keepNext/>
      <w:spacing w:before="120" w:line="240" w:lineRule="auto"/>
      <w:ind w:left="720"/>
      <w:outlineLvl w:val="2"/>
    </w:pPr>
    <w:rPr>
      <w:rFonts w:eastAsia="Times New Roman"/>
      <w:bCs/>
      <w:sz w:val="20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C6425"/>
    <w:rPr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rsid w:val="00A75D0D"/>
    <w:rPr>
      <w:rFonts w:eastAsia="Times New Roman"/>
      <w:b/>
      <w:bCs/>
      <w:sz w:val="22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A75D0D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A94627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94627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94627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A94627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A94627"/>
    <w:rPr>
      <w:rFonts w:eastAsia="Times New Roman"/>
      <w:bCs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LabTitle">
    <w:name w:val="Lab Title"/>
    <w:basedOn w:val="Normal"/>
    <w:qFormat/>
    <w:rsid w:val="00A94627"/>
    <w:rPr>
      <w:b/>
      <w:sz w:val="32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styleId="ListParagraph">
    <w:name w:val="List Paragraph"/>
    <w:basedOn w:val="Normal"/>
    <w:uiPriority w:val="34"/>
    <w:qFormat/>
    <w:rsid w:val="00A94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45651EC5E842B69430CEC9C3554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17559-ACA5-4609-B48D-456B899BDEC1}"/>
      </w:docPartPr>
      <w:docPartBody>
        <w:p w:rsidR="00065891" w:rsidRDefault="00460032">
          <w:pPr>
            <w:pStyle w:val="1945651EC5E842B69430CEC9C35545B4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032"/>
    <w:rsid w:val="00056B52"/>
    <w:rsid w:val="00065891"/>
    <w:rsid w:val="00311729"/>
    <w:rsid w:val="00460032"/>
    <w:rsid w:val="004B11A6"/>
    <w:rsid w:val="00763CDC"/>
    <w:rsid w:val="00CE1C55"/>
    <w:rsid w:val="00DC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945651EC5E842B69430CEC9C35545B4">
    <w:name w:val="1945651EC5E842B69430CEC9C35545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1F5274-A018-4AAA-8922-E9C7B04A4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</TotalTime>
  <Pages>7</Pages>
  <Words>1858</Words>
  <Characters>10596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– File System Commands</vt:lpstr>
    </vt:vector>
  </TitlesOfParts>
  <Company>Cisco Systems, Inc.</Company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– File System Commands</dc:title>
  <dc:creator>SP</dc:creator>
  <dc:description>2015</dc:description>
  <cp:lastModifiedBy>TIPQC</cp:lastModifiedBy>
  <cp:revision>2</cp:revision>
  <cp:lastPrinted>2019-07-22T17:12:00Z</cp:lastPrinted>
  <dcterms:created xsi:type="dcterms:W3CDTF">2026-10-08T03:49:00Z</dcterms:created>
  <dcterms:modified xsi:type="dcterms:W3CDTF">2026-10-08T03:49:00Z</dcterms:modified>
</cp:coreProperties>
</file>